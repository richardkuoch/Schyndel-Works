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13EAFD" w14:textId="77777777" w:rsidR="00A10484" w:rsidRDefault="003A0F24">
      <w:pPr>
        <w:pStyle w:val="Title"/>
      </w:pPr>
      <w:r>
        <w:t>Business Requirement [C]</w:t>
      </w:r>
    </w:p>
    <w:p w14:paraId="3E2ABB69" w14:textId="77777777" w:rsidR="00C37BD2" w:rsidRPr="00855982" w:rsidRDefault="003F7CDF" w:rsidP="00C37BD2">
      <w:pPr>
        <w:pStyle w:val="Heading1"/>
      </w:pPr>
      <w:r>
        <w:t>BR [C].1</w:t>
      </w:r>
    </w:p>
    <w:p w14:paraId="08647A46" w14:textId="77777777" w:rsidR="003F7CDF" w:rsidRDefault="003F7CDF" w:rsidP="00E522D0"/>
    <w:p w14:paraId="25FBF857" w14:textId="56AC3EA4" w:rsidR="00D76806" w:rsidRPr="00AA59B4" w:rsidRDefault="007050FB" w:rsidP="007050FB">
      <w:pPr>
        <w:rPr>
          <w:rFonts w:ascii="Menlo Regular" w:eastAsia="Times New Roman" w:hAnsi="Menlo Regular" w:cs="Menlo Regular"/>
          <w:shd w:val="clear" w:color="auto" w:fill="FFFFFF"/>
          <w:lang w:val="en-AU" w:eastAsia="en-US"/>
        </w:rPr>
      </w:pPr>
      <w:r w:rsidRPr="00AA59B4">
        <w:rPr>
          <w:rFonts w:ascii="Menlo Regular" w:hAnsi="Menlo Regular" w:cs="Menlo Regular"/>
        </w:rPr>
        <w:t xml:space="preserve">- Created ec2 t2.xlarge VM with instance id </w:t>
      </w:r>
      <w:r w:rsidR="00D76806">
        <w:rPr>
          <w:rFonts w:ascii="Menlo Regular" w:hAnsi="Menlo Regular" w:cs="Menlo Regular"/>
        </w:rPr>
        <w:t>i-0b57bc05c6c0bf0b</w:t>
      </w:r>
    </w:p>
    <w:p w14:paraId="2526F361" w14:textId="38E67811" w:rsidR="0081001C" w:rsidRPr="00AA59B4" w:rsidRDefault="0081001C" w:rsidP="00E522D0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>- Navigate to Security Groups on EC2 Management Console and add inbound custom TCP rule 80 for launch-wizard-3</w:t>
      </w:r>
    </w:p>
    <w:p w14:paraId="03866AE2" w14:textId="62538EF4" w:rsidR="00E522D0" w:rsidRPr="00AA59B4" w:rsidRDefault="0081001C" w:rsidP="00E522D0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 xml:space="preserve">- </w:t>
      </w:r>
      <w:r w:rsidR="00E522D0" w:rsidRPr="00AA59B4">
        <w:rPr>
          <w:rFonts w:ascii="Menlo Regular" w:hAnsi="Menlo Regular" w:cs="Menlo Regular"/>
        </w:rPr>
        <w:t>Install apache (package managed on all 3 web servers)</w:t>
      </w:r>
    </w:p>
    <w:p w14:paraId="56BF1779" w14:textId="2A73E4E6" w:rsidR="00E522D0" w:rsidRPr="00AA59B4" w:rsidRDefault="00E522D0" w:rsidP="00E522D0">
      <w:pPr>
        <w:ind w:firstLine="708"/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>sudo su</w:t>
      </w:r>
    </w:p>
    <w:p w14:paraId="3B210CD1" w14:textId="5099CE09" w:rsidR="00E522D0" w:rsidRPr="00AA59B4" w:rsidRDefault="00E522D0" w:rsidP="00E522D0">
      <w:pPr>
        <w:ind w:firstLine="708"/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>apt-get install apache2</w:t>
      </w:r>
    </w:p>
    <w:p w14:paraId="157E67FF" w14:textId="2D687017" w:rsidR="00E522D0" w:rsidRPr="00AA59B4" w:rsidRDefault="00E522D0" w:rsidP="00E522D0">
      <w:pPr>
        <w:ind w:firstLine="708"/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  <w:color w:val="000000"/>
        </w:rPr>
        <w:t>apt install rsplib-legacy-wrappers</w:t>
      </w:r>
    </w:p>
    <w:p w14:paraId="7DF58FC7" w14:textId="37821C24" w:rsidR="00E522D0" w:rsidRPr="00AA59B4" w:rsidRDefault="00E522D0" w:rsidP="00E522D0">
      <w:pPr>
        <w:ind w:firstLine="708"/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>a2enmod headers</w:t>
      </w:r>
    </w:p>
    <w:p w14:paraId="0BF8232D" w14:textId="54E7E882" w:rsidR="00EC690E" w:rsidRPr="00AA59B4" w:rsidRDefault="0081001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 xml:space="preserve">- </w:t>
      </w:r>
      <w:r w:rsidR="00EC690E" w:rsidRPr="00AA59B4">
        <w:rPr>
          <w:rFonts w:ascii="Menlo Regular" w:hAnsi="Menlo Regular" w:cs="Menlo Regular"/>
        </w:rPr>
        <w:t>Install on the load-balancer the following</w:t>
      </w:r>
    </w:p>
    <w:p w14:paraId="234F467D" w14:textId="36B1AA12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sudo su</w:t>
      </w:r>
    </w:p>
    <w:p w14:paraId="58D63919" w14:textId="57373B16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proxy</w:t>
      </w:r>
    </w:p>
    <w:p w14:paraId="2D5955A4" w14:textId="1B046619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proxy_http</w:t>
      </w:r>
    </w:p>
    <w:p w14:paraId="7CE291E8" w14:textId="28171E18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proxy_ajp</w:t>
      </w:r>
    </w:p>
    <w:p w14:paraId="71D233B8" w14:textId="4C041243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rewrite</w:t>
      </w:r>
    </w:p>
    <w:p w14:paraId="19EA4920" w14:textId="7765249F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deflate</w:t>
      </w:r>
    </w:p>
    <w:p w14:paraId="533D72AC" w14:textId="32411EBE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headers</w:t>
      </w:r>
    </w:p>
    <w:p w14:paraId="7E3AD66D" w14:textId="01A9B5BE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proxy_balancer</w:t>
      </w:r>
    </w:p>
    <w:p w14:paraId="07451E57" w14:textId="39941824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proxy_connect</w:t>
      </w:r>
    </w:p>
    <w:p w14:paraId="66ADEE19" w14:textId="37C72EB3" w:rsidR="00A51C4C" w:rsidRPr="00AA59B4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proxy_html</w:t>
      </w:r>
    </w:p>
    <w:p w14:paraId="016EE0F8" w14:textId="7BFDB86B" w:rsidR="00A51C4C" w:rsidRDefault="00A51C4C" w:rsidP="00EC690E">
      <w:pPr>
        <w:rPr>
          <w:rFonts w:ascii="Menlo Regular" w:hAnsi="Menlo Regular" w:cs="Menlo Regular"/>
        </w:rPr>
      </w:pPr>
      <w:r w:rsidRPr="00AA59B4">
        <w:rPr>
          <w:rFonts w:ascii="Menlo Regular" w:hAnsi="Menlo Regular" w:cs="Menlo Regular"/>
        </w:rPr>
        <w:tab/>
        <w:t>a2enmod lbmethod_byrequests</w:t>
      </w:r>
    </w:p>
    <w:p w14:paraId="78A44678" w14:textId="51305AA9" w:rsidR="003E04D8" w:rsidRDefault="003E04D8" w:rsidP="00EC690E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ab/>
        <w:t>sudo service apache2 restart</w:t>
      </w:r>
    </w:p>
    <w:p w14:paraId="1A942AE8" w14:textId="77777777" w:rsidR="00AA59B4" w:rsidRPr="00AA59B4" w:rsidRDefault="00AA59B4" w:rsidP="00EC690E">
      <w:pPr>
        <w:rPr>
          <w:rFonts w:ascii="Menlo Regular" w:hAnsi="Menlo Regular" w:cs="Menlo Regular"/>
        </w:rPr>
      </w:pPr>
    </w:p>
    <w:p w14:paraId="1F339145" w14:textId="6099E1B7" w:rsidR="00AA59B4" w:rsidRPr="00AA59B4" w:rsidRDefault="00B86B65" w:rsidP="00EC690E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Add the following config to /etc/apache2/sites-enabled/000-default.conf to setup load balancing</w:t>
      </w:r>
    </w:p>
    <w:p w14:paraId="1858BC6A" w14:textId="1F40F8C4" w:rsidR="00AA59B4" w:rsidRDefault="00AA59B4" w:rsidP="00AA59B4">
      <w:pPr>
        <w:ind w:firstLine="708"/>
        <w:rPr>
          <w:rFonts w:ascii="Menlo Regular" w:hAnsi="Menlo Regular" w:cs="Menlo Regular"/>
          <w:color w:val="000000"/>
        </w:rPr>
      </w:pPr>
      <w:r w:rsidRPr="00AA59B4">
        <w:rPr>
          <w:rFonts w:ascii="Menlo Regular" w:hAnsi="Menlo Regular" w:cs="Menlo Regular"/>
          <w:color w:val="000000"/>
        </w:rPr>
        <w:t>vi /etc/apache2/sites-enabled/000-default.conf</w:t>
      </w:r>
    </w:p>
    <w:p w14:paraId="160430BF" w14:textId="77777777" w:rsidR="00F5315A" w:rsidRDefault="00F5315A" w:rsidP="00AA59B4">
      <w:pPr>
        <w:ind w:firstLine="708"/>
        <w:rPr>
          <w:rFonts w:ascii="Menlo Regular" w:hAnsi="Menlo Regular" w:cs="Menlo Regular"/>
          <w:color w:val="000000"/>
        </w:rPr>
      </w:pPr>
    </w:p>
    <w:p w14:paraId="39CECE2D" w14:textId="7C681E79" w:rsidR="00F5315A" w:rsidRDefault="00F5315A" w:rsidP="00AA59B4">
      <w:pPr>
        <w:ind w:firstLine="708"/>
        <w:rPr>
          <w:rFonts w:ascii="Menlo Regular" w:hAnsi="Menlo Regular" w:cs="Menlo Regular"/>
          <w:color w:val="000000"/>
        </w:rPr>
      </w:pPr>
      <w:r>
        <w:rPr>
          <w:rFonts w:ascii="Menlo Regular" w:hAnsi="Menlo Regular" w:cs="Menlo Regular"/>
          <w:color w:val="000000"/>
        </w:rPr>
        <w:t>#BR(C).1: Load Balancer</w:t>
      </w:r>
    </w:p>
    <w:p w14:paraId="3BE5ED0A" w14:textId="77777777" w:rsidR="00024D53" w:rsidRDefault="00024D53" w:rsidP="00024D53">
      <w:pPr>
        <w:ind w:firstLine="708"/>
        <w:rPr>
          <w:rFonts w:ascii="Menlo Regular" w:hAnsi="Menlo Regular" w:cs="Menlo Regular"/>
          <w:color w:val="000000"/>
        </w:rPr>
      </w:pPr>
    </w:p>
    <w:p w14:paraId="7691727D" w14:textId="77777777" w:rsidR="007746E2" w:rsidRPr="007746E2" w:rsidRDefault="007746E2" w:rsidP="00024D53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ProxyRequests off</w:t>
      </w:r>
    </w:p>
    <w:p w14:paraId="44E221DE" w14:textId="77777777" w:rsid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&lt;Proxy balancer://mycluster&gt;</w:t>
      </w:r>
    </w:p>
    <w:p w14:paraId="50EAE9D6" w14:textId="797F7AFD" w:rsidR="00775F9D" w:rsidRPr="007746E2" w:rsidRDefault="00775F9D" w:rsidP="007746E2">
      <w:pPr>
        <w:ind w:firstLine="708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# Web Server A</w:t>
      </w:r>
    </w:p>
    <w:p w14:paraId="323A1040" w14:textId="77777777" w:rsid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BalancerMember http://54.153.248.3:8080</w:t>
      </w:r>
    </w:p>
    <w:p w14:paraId="74E03DDF" w14:textId="2A9E4029" w:rsidR="00775F9D" w:rsidRPr="007746E2" w:rsidRDefault="00775F9D" w:rsidP="007746E2">
      <w:pPr>
        <w:ind w:firstLine="708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# Web Server B</w:t>
      </w:r>
    </w:p>
    <w:p w14:paraId="788E2F7A" w14:textId="77777777" w:rsid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BalancerMember http://54.206.2.135:8050</w:t>
      </w:r>
    </w:p>
    <w:p w14:paraId="7F08D170" w14:textId="14102F4D" w:rsidR="00775F9D" w:rsidRPr="007746E2" w:rsidRDefault="00775F9D" w:rsidP="007746E2">
      <w:pPr>
        <w:ind w:firstLine="708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# mod_lbmethod_byrequests</w:t>
      </w:r>
    </w:p>
    <w:p w14:paraId="01C05F6C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ProxySet lbmethod=byrequests</w:t>
      </w:r>
    </w:p>
    <w:p w14:paraId="4C196EB3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&lt;/Proxy&gt;</w:t>
      </w:r>
    </w:p>
    <w:p w14:paraId="06B8B947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</w:p>
    <w:p w14:paraId="77A880A7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&lt;Location /balancer-manager&gt;</w:t>
      </w:r>
    </w:p>
    <w:p w14:paraId="165C78C9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SetHandler balancer-manager</w:t>
      </w:r>
    </w:p>
    <w:p w14:paraId="74928312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&lt;/Location&gt;</w:t>
      </w:r>
    </w:p>
    <w:p w14:paraId="33BB3164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</w:p>
    <w:p w14:paraId="2F6299E1" w14:textId="77777777" w:rsidR="007746E2" w:rsidRP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ProxyPass /balancer-manager !</w:t>
      </w:r>
    </w:p>
    <w:p w14:paraId="31D40024" w14:textId="4BF35E9C" w:rsidR="007746E2" w:rsidRDefault="007746E2" w:rsidP="007746E2">
      <w:pPr>
        <w:ind w:firstLine="708"/>
        <w:rPr>
          <w:rFonts w:ascii="Menlo Regular" w:hAnsi="Menlo Regular" w:cs="Menlo Regular"/>
        </w:rPr>
      </w:pPr>
      <w:r w:rsidRPr="007746E2">
        <w:rPr>
          <w:rFonts w:ascii="Menlo Regular" w:hAnsi="Menlo Regular" w:cs="Menlo Regular"/>
        </w:rPr>
        <w:t>ProxyPass / balancer://mycluster</w:t>
      </w:r>
      <w:r w:rsidR="00775F9D">
        <w:rPr>
          <w:rFonts w:ascii="Menlo Regular" w:hAnsi="Menlo Regular" w:cs="Menlo Regular"/>
        </w:rPr>
        <w:t>/</w:t>
      </w:r>
    </w:p>
    <w:p w14:paraId="72481418" w14:textId="77777777" w:rsidR="00F442E3" w:rsidRDefault="00F442E3" w:rsidP="00F442E3">
      <w:pPr>
        <w:rPr>
          <w:rFonts w:ascii="Menlo Regular" w:hAnsi="Menlo Regular" w:cs="Menlo Regular"/>
        </w:rPr>
      </w:pPr>
    </w:p>
    <w:p w14:paraId="53CF4466" w14:textId="3474720C" w:rsidR="00F442E3" w:rsidRDefault="00F442E3" w:rsidP="00F442E3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Created Load Balancer</w:t>
      </w:r>
    </w:p>
    <w:p w14:paraId="4D548DB8" w14:textId="77777777" w:rsidR="00946B41" w:rsidRDefault="00F96B4D" w:rsidP="004F558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- </w:t>
      </w:r>
      <w:r w:rsidR="004F5586" w:rsidRPr="00AA59B4">
        <w:rPr>
          <w:rFonts w:ascii="Menlo Regular" w:hAnsi="Menlo Regular" w:cs="Menlo Regular"/>
        </w:rPr>
        <w:t xml:space="preserve">Navigate to </w:t>
      </w:r>
      <w:r w:rsidR="004F5586">
        <w:rPr>
          <w:rFonts w:ascii="Menlo Regular" w:hAnsi="Menlo Regular" w:cs="Menlo Regular"/>
        </w:rPr>
        <w:t xml:space="preserve">Load Balancing </w:t>
      </w:r>
      <w:r w:rsidR="004F5586" w:rsidRPr="00AA59B4">
        <w:rPr>
          <w:rFonts w:ascii="Menlo Regular" w:hAnsi="Menlo Regular" w:cs="Menlo Regular"/>
        </w:rPr>
        <w:t xml:space="preserve">on EC2 Management Console and </w:t>
      </w:r>
      <w:r w:rsidR="00946B41">
        <w:rPr>
          <w:rFonts w:ascii="Menlo Regular" w:hAnsi="Menlo Regular" w:cs="Menlo Regular"/>
        </w:rPr>
        <w:t>create Load Balancer.</w:t>
      </w:r>
    </w:p>
    <w:p w14:paraId="01C1B4FC" w14:textId="77777777" w:rsidR="00946B41" w:rsidRDefault="00946B41" w:rsidP="004F558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- Named Load Balancer s3563242 and s3563242-lb for security group name. </w:t>
      </w:r>
    </w:p>
    <w:p w14:paraId="233BE6E5" w14:textId="7F48CD28" w:rsidR="00946B41" w:rsidRDefault="00946B41" w:rsidP="004F558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Changed Ping path from /index.html to / under Configure Health Check</w:t>
      </w:r>
    </w:p>
    <w:p w14:paraId="54EBB914" w14:textId="52BD9045" w:rsidR="004F5586" w:rsidRDefault="00946B41" w:rsidP="004F558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Added EC2 instanced for Web Server A and Web Server B</w:t>
      </w:r>
    </w:p>
    <w:p w14:paraId="0B54E468" w14:textId="77777777" w:rsidR="00F442E3" w:rsidRPr="00F442E3" w:rsidRDefault="00F442E3" w:rsidP="00F442E3">
      <w:pPr>
        <w:rPr>
          <w:rFonts w:ascii="Menlo Regular" w:eastAsia="Times New Roman" w:hAnsi="Menlo Regular" w:cs="Menlo Regular"/>
          <w:lang w:val="en-AU" w:eastAsia="en-US"/>
        </w:rPr>
      </w:pPr>
      <w:r w:rsidRPr="00F442E3">
        <w:rPr>
          <w:rFonts w:ascii="Menlo Regular" w:hAnsi="Menlo Regular" w:cs="Menlo Regular"/>
        </w:rPr>
        <w:t xml:space="preserve">- DNS name for Load Balancer is </w:t>
      </w:r>
      <w:r w:rsidRPr="00F442E3">
        <w:rPr>
          <w:rFonts w:ascii="Menlo Regular" w:eastAsia="Times New Roman" w:hAnsi="Menlo Regular" w:cs="Menlo Regular"/>
          <w:shd w:val="clear" w:color="auto" w:fill="FFFFFF"/>
          <w:lang w:val="en-AU" w:eastAsia="en-US"/>
        </w:rPr>
        <w:t>s3563242-1984617293.ap-southeast-2.elb.amazonaws.com</w:t>
      </w:r>
    </w:p>
    <w:p w14:paraId="3B58F61E" w14:textId="5237BF79" w:rsidR="00F442E3" w:rsidRPr="00AA59B4" w:rsidRDefault="00F442E3" w:rsidP="004F5586">
      <w:pPr>
        <w:rPr>
          <w:rFonts w:ascii="Menlo Regular" w:hAnsi="Menlo Regular" w:cs="Menlo Regular"/>
        </w:rPr>
      </w:pPr>
    </w:p>
    <w:p w14:paraId="2D9DDC5F" w14:textId="77777777" w:rsidR="00C37BD2" w:rsidRDefault="003F7CDF" w:rsidP="00C37BD2">
      <w:pPr>
        <w:pStyle w:val="Heading1"/>
      </w:pPr>
      <w:r>
        <w:lastRenderedPageBreak/>
        <w:t>BR [C].2</w:t>
      </w:r>
    </w:p>
    <w:p w14:paraId="1C1BE787" w14:textId="77777777" w:rsidR="003F7CDF" w:rsidRDefault="003F7CDF" w:rsidP="003F7CDF"/>
    <w:p w14:paraId="26D4AB22" w14:textId="6225BCB4" w:rsidR="00FC206D" w:rsidRDefault="00FC206D" w:rsidP="003F7CDF">
      <w:pPr>
        <w:rPr>
          <w:rFonts w:ascii="Menlo Regular" w:hAnsi="Menlo Regular" w:cs="Menlo Regular"/>
        </w:rPr>
      </w:pPr>
      <w:r w:rsidRPr="00FC206D">
        <w:rPr>
          <w:rFonts w:ascii="Menlo Regular" w:hAnsi="Menlo Regular" w:cs="Menlo Regular"/>
        </w:rPr>
        <w:t>The</w:t>
      </w:r>
      <w:r w:rsidR="00EF4F33">
        <w:rPr>
          <w:rFonts w:ascii="Menlo Regular" w:hAnsi="Menlo Regular" w:cs="Menlo Regular"/>
        </w:rPr>
        <w:t xml:space="preserve"> final loadfactor</w:t>
      </w:r>
      <w:r w:rsidR="000801F8">
        <w:rPr>
          <w:rFonts w:ascii="Menlo Regular" w:hAnsi="Menlo Regular" w:cs="Menlo Regular"/>
        </w:rPr>
        <w:t xml:space="preserve"> used were:</w:t>
      </w:r>
    </w:p>
    <w:p w14:paraId="7B9326AD" w14:textId="3E49D1C3" w:rsidR="000801F8" w:rsidRDefault="000801F8" w:rsidP="003F7CDF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Web Server A: </w:t>
      </w:r>
      <w:r w:rsidR="00C11CA0">
        <w:rPr>
          <w:rFonts w:ascii="Menlo Regular" w:hAnsi="Menlo Regular" w:cs="Menlo Regular"/>
        </w:rPr>
        <w:t>1</w:t>
      </w:r>
    </w:p>
    <w:p w14:paraId="4840ED4F" w14:textId="310108D3" w:rsidR="000801F8" w:rsidRDefault="000801F8" w:rsidP="003F7CDF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Web Server B: </w:t>
      </w:r>
      <w:r w:rsidR="00C11CA0">
        <w:rPr>
          <w:rFonts w:ascii="Menlo Regular" w:hAnsi="Menlo Regular" w:cs="Menlo Regular"/>
        </w:rPr>
        <w:t>2</w:t>
      </w:r>
      <w:bookmarkStart w:id="0" w:name="_GoBack"/>
      <w:bookmarkEnd w:id="0"/>
    </w:p>
    <w:p w14:paraId="2BE15F6C" w14:textId="6FC4B21D" w:rsidR="00996327" w:rsidRPr="00FC206D" w:rsidRDefault="002F7DA1" w:rsidP="003F7CDF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My</w:t>
      </w:r>
      <w:r w:rsidR="00996327">
        <w:rPr>
          <w:rFonts w:ascii="Menlo Regular" w:hAnsi="Menlo Regular" w:cs="Menlo Regular"/>
        </w:rPr>
        <w:t xml:space="preserve"> reasons for choosing this are highlighted in BR [C].3 </w:t>
      </w:r>
    </w:p>
    <w:p w14:paraId="758DF6AA" w14:textId="77777777" w:rsidR="003F7CDF" w:rsidRDefault="003F7CDF" w:rsidP="00F97A9A">
      <w:pPr>
        <w:pStyle w:val="Heading1"/>
      </w:pPr>
      <w:r>
        <w:t>BR [C].3</w:t>
      </w:r>
    </w:p>
    <w:p w14:paraId="789661DD" w14:textId="77777777" w:rsidR="00A12E49" w:rsidRDefault="00A12E49" w:rsidP="00D169DF">
      <w:pPr>
        <w:rPr>
          <w:rFonts w:ascii="Menlo Regular" w:hAnsi="Menlo Regular" w:cs="Menlo Regular"/>
        </w:rPr>
      </w:pPr>
    </w:p>
    <w:p w14:paraId="237297E4" w14:textId="77777777" w:rsidR="00D169DF" w:rsidRDefault="00D169DF" w:rsidP="00D169DF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Refer to Assignment Specs</w:t>
      </w:r>
    </w:p>
    <w:p w14:paraId="7E39C72A" w14:textId="1A1490A3" w:rsidR="00D169DF" w:rsidRPr="00D169DF" w:rsidRDefault="00D169DF" w:rsidP="00D169DF">
      <w:pPr>
        <w:rPr>
          <w:rFonts w:ascii="Menlo Regular" w:hAnsi="Menlo Regular" w:cs="Menlo Regular"/>
          <w:i/>
        </w:rPr>
      </w:pPr>
      <w:r>
        <w:rPr>
          <w:rFonts w:ascii="Menlo Regular" w:hAnsi="Menlo Regular" w:cs="Menlo Regular"/>
          <w:i/>
        </w:rPr>
        <w:t xml:space="preserve">“ </w:t>
      </w:r>
      <w:r w:rsidRPr="00D169DF">
        <w:rPr>
          <w:rFonts w:ascii="Menlo Regular" w:hAnsi="Menlo Regular" w:cs="Menlo Regular"/>
          <w:i/>
        </w:rPr>
        <w:t>Your cloud engineer has recommended that you create a new vm(“Load Testing” vm) using a “m4.xlarge” ec2 instance as your load testing server.</w:t>
      </w:r>
      <w:r>
        <w:rPr>
          <w:rFonts w:ascii="Menlo Regular" w:hAnsi="Menlo Regular" w:cs="Menlo Regular"/>
          <w:i/>
        </w:rPr>
        <w:t xml:space="preserve"> ”</w:t>
      </w:r>
    </w:p>
    <w:p w14:paraId="21FD8DC4" w14:textId="77777777" w:rsidR="00D169DF" w:rsidRDefault="00D169DF" w:rsidP="004A34C9">
      <w:pPr>
        <w:rPr>
          <w:rFonts w:ascii="Menlo Regular" w:hAnsi="Menlo Regular" w:cs="Menlo Regular"/>
        </w:rPr>
      </w:pPr>
    </w:p>
    <w:p w14:paraId="27767B1F" w14:textId="308DB5A8" w:rsidR="009C59AC" w:rsidRDefault="009C59AC" w:rsidP="004A34C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Created ec2 m4</w:t>
      </w:r>
      <w:r w:rsidRPr="00AA59B4">
        <w:rPr>
          <w:rFonts w:ascii="Menlo Regular" w:hAnsi="Menlo Regular" w:cs="Menlo Regular"/>
        </w:rPr>
        <w:t xml:space="preserve">.xlarge VM with instance id </w:t>
      </w:r>
      <w:r>
        <w:rPr>
          <w:rFonts w:ascii="Menlo Regular" w:hAnsi="Menlo Regular" w:cs="Menlo Regular"/>
        </w:rPr>
        <w:t>i-079f2af01e3044581</w:t>
      </w:r>
    </w:p>
    <w:p w14:paraId="3387402E" w14:textId="76BD93A9" w:rsidR="004F740D" w:rsidRDefault="004F740D" w:rsidP="004A34C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sudo su</w:t>
      </w:r>
    </w:p>
    <w:p w14:paraId="2701A1A0" w14:textId="77777777" w:rsidR="004F740D" w:rsidRDefault="004F740D" w:rsidP="004A34C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sudo DEBIAN_FRONTEND=noninteractive apt-get –y update</w:t>
      </w:r>
    </w:p>
    <w:p w14:paraId="61B90680" w14:textId="24654ED1" w:rsidR="004A34C9" w:rsidRDefault="004F740D" w:rsidP="004A34C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sudo DEBIAN_FRONTEND=noninteractive </w:t>
      </w:r>
      <w:r w:rsidR="004A34C9">
        <w:rPr>
          <w:rFonts w:ascii="Menlo Regular" w:hAnsi="Menlo Regular" w:cs="Menlo Regular"/>
        </w:rPr>
        <w:t>apt-get</w:t>
      </w:r>
      <w:r>
        <w:rPr>
          <w:rFonts w:ascii="Menlo Regular" w:hAnsi="Menlo Regular" w:cs="Menlo Regular"/>
        </w:rPr>
        <w:t xml:space="preserve"> -y</w:t>
      </w:r>
      <w:r w:rsidR="004A34C9">
        <w:rPr>
          <w:rFonts w:ascii="Menlo Regular" w:hAnsi="Menlo Regular" w:cs="Menlo Regular"/>
        </w:rPr>
        <w:t xml:space="preserve"> install apache2-utils</w:t>
      </w:r>
    </w:p>
    <w:p w14:paraId="5900E231" w14:textId="149BFD36" w:rsidR="004A34C9" w:rsidRDefault="004F740D" w:rsidP="004A34C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sudo DEBIAN_FRONTEND=noninteractive </w:t>
      </w:r>
      <w:r w:rsidR="004A34C9">
        <w:rPr>
          <w:rFonts w:ascii="Menlo Regular" w:hAnsi="Menlo Regular" w:cs="Menlo Regular"/>
        </w:rPr>
        <w:t>apt-get</w:t>
      </w:r>
      <w:r>
        <w:rPr>
          <w:rFonts w:ascii="Menlo Regular" w:hAnsi="Menlo Regular" w:cs="Menlo Regular"/>
        </w:rPr>
        <w:t xml:space="preserve"> -y</w:t>
      </w:r>
      <w:r w:rsidR="004A34C9">
        <w:rPr>
          <w:rFonts w:ascii="Menlo Regular" w:hAnsi="Menlo Regular" w:cs="Menlo Regular"/>
        </w:rPr>
        <w:t xml:space="preserve"> install httperf</w:t>
      </w:r>
    </w:p>
    <w:p w14:paraId="623CC2AE" w14:textId="77777777" w:rsidR="004E15E7" w:rsidRPr="00060643" w:rsidRDefault="00F97A9A" w:rsidP="00F97A9A">
      <w:pPr>
        <w:pStyle w:val="Heading2"/>
        <w:rPr>
          <w:u w:val="single"/>
        </w:rPr>
      </w:pPr>
      <w:r w:rsidRPr="00060643">
        <w:rPr>
          <w:u w:val="single"/>
        </w:rPr>
        <w:t>Initial load tests run based off LoadFactor setup in BR [C].3</w:t>
      </w:r>
    </w:p>
    <w:p w14:paraId="50056ED8" w14:textId="77777777" w:rsidR="00A737F5" w:rsidRDefault="00A737F5" w:rsidP="00F97A9A"/>
    <w:p w14:paraId="7B7A21F1" w14:textId="64B29419" w:rsidR="00A83D3B" w:rsidRDefault="009C59A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Here the loadfactors chosen were:</w:t>
      </w:r>
    </w:p>
    <w:p w14:paraId="477EC0AD" w14:textId="79A435E8" w:rsidR="009C59AC" w:rsidRDefault="009C59A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Web Server A: </w:t>
      </w:r>
      <w:r w:rsidR="00F34DD2">
        <w:rPr>
          <w:rFonts w:ascii="Menlo Regular" w:hAnsi="Menlo Regular" w:cs="Menlo Regular"/>
        </w:rPr>
        <w:t>1</w:t>
      </w:r>
    </w:p>
    <w:p w14:paraId="31E86876" w14:textId="2BB4FF7E" w:rsidR="009C59AC" w:rsidRDefault="009C59A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Web Server B: </w:t>
      </w:r>
      <w:r w:rsidR="00F34DD2">
        <w:rPr>
          <w:rFonts w:ascii="Menlo Regular" w:hAnsi="Menlo Regular" w:cs="Menlo Regular"/>
        </w:rPr>
        <w:t>2</w:t>
      </w:r>
    </w:p>
    <w:p w14:paraId="4D8C793F" w14:textId="77777777" w:rsidR="00E5118C" w:rsidRDefault="00E5118C" w:rsidP="00775E95">
      <w:pPr>
        <w:rPr>
          <w:rFonts w:ascii="Menlo Regular" w:hAnsi="Menlo Regular" w:cs="Menlo Regular"/>
        </w:rPr>
      </w:pPr>
    </w:p>
    <w:p w14:paraId="05895C06" w14:textId="7A59A782" w:rsidR="00E5118C" w:rsidRDefault="00E5118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B to work 2 times harder than Web Server A as it is larger instance</w:t>
      </w:r>
      <w:r w:rsidR="00133C69">
        <w:rPr>
          <w:rFonts w:ascii="Menlo Regular" w:hAnsi="Menlo Regular" w:cs="Menlo Regular"/>
        </w:rPr>
        <w:t>. i.e. Web Server B is t2.large and Web Server A is t2.micro</w:t>
      </w:r>
      <w:r w:rsidR="00A40702">
        <w:rPr>
          <w:rFonts w:ascii="Menlo Regular" w:hAnsi="Menlo Regular" w:cs="Menlo Regular"/>
        </w:rPr>
        <w:t xml:space="preserve"> thus can handle more </w:t>
      </w:r>
      <w:r w:rsidR="00B562BE">
        <w:rPr>
          <w:rFonts w:ascii="Menlo Regular" w:hAnsi="Menlo Regular" w:cs="Menlo Regular"/>
        </w:rPr>
        <w:t>requests</w:t>
      </w:r>
      <w:r w:rsidR="00A40702">
        <w:rPr>
          <w:rFonts w:ascii="Menlo Regular" w:hAnsi="Menlo Regular" w:cs="Menlo Regular"/>
        </w:rPr>
        <w:t>.</w:t>
      </w:r>
    </w:p>
    <w:p w14:paraId="00207789" w14:textId="77777777" w:rsidR="00A12E49" w:rsidRDefault="00A12E49" w:rsidP="00775E95">
      <w:pPr>
        <w:rPr>
          <w:rFonts w:ascii="Menlo Regular" w:hAnsi="Menlo Regular" w:cs="Menlo Regular"/>
        </w:rPr>
      </w:pPr>
    </w:p>
    <w:p w14:paraId="131CF4D9" w14:textId="77777777" w:rsidR="00C80B66" w:rsidRDefault="00C80B66" w:rsidP="00C80B6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Refer to Assignment Specs</w:t>
      </w:r>
    </w:p>
    <w:p w14:paraId="58E9EFA3" w14:textId="22670E39" w:rsidR="00C80B66" w:rsidRDefault="00C80B66" w:rsidP="00C80B66">
      <w:pPr>
        <w:rPr>
          <w:rFonts w:ascii="Menlo Regular" w:hAnsi="Menlo Regular" w:cs="Menlo Regular"/>
          <w:i/>
        </w:rPr>
      </w:pPr>
      <w:r>
        <w:rPr>
          <w:rFonts w:ascii="Menlo Regular" w:hAnsi="Menlo Regular" w:cs="Menlo Regular"/>
          <w:i/>
        </w:rPr>
        <w:lastRenderedPageBreak/>
        <w:t xml:space="preserve">“ </w:t>
      </w:r>
      <w:r w:rsidRPr="00C80B66">
        <w:rPr>
          <w:rFonts w:ascii="Menlo Regular" w:hAnsi="Menlo Regular" w:cs="Menlo Regular"/>
          <w:i/>
        </w:rPr>
        <w:t xml:space="preserve">Based off estimates from business, your load tests need to allow for </w:t>
      </w:r>
    </w:p>
    <w:p w14:paraId="5EFDCF6F" w14:textId="4A0BD141" w:rsidR="00C80B66" w:rsidRPr="00C80B66" w:rsidRDefault="00C80B66" w:rsidP="00C80B66">
      <w:pPr>
        <w:rPr>
          <w:rFonts w:ascii="Menlo Regular" w:hAnsi="Menlo Regular" w:cs="Menlo Regular"/>
          <w:i/>
        </w:rPr>
      </w:pPr>
      <w:r>
        <w:rPr>
          <w:rFonts w:ascii="Menlo Regular" w:hAnsi="Menlo Regular" w:cs="Menlo Regular"/>
          <w:i/>
        </w:rPr>
        <w:t xml:space="preserve">/load/cpu.php has a concurrency of 10 &amp; test 150 requests. </w:t>
      </w:r>
    </w:p>
    <w:p w14:paraId="3A6CA807" w14:textId="7C7B5489" w:rsidR="00C80B66" w:rsidRPr="00C80B66" w:rsidRDefault="00C80B66" w:rsidP="00C80B66">
      <w:pPr>
        <w:rPr>
          <w:rFonts w:ascii="Menlo Regular" w:hAnsi="Menlo Regular" w:cs="Menlo Regular"/>
          <w:i/>
        </w:rPr>
      </w:pPr>
      <w:r w:rsidRPr="00C80B66">
        <w:rPr>
          <w:rFonts w:ascii="Menlo Regular" w:hAnsi="Menlo Regular" w:cs="Menlo Regular"/>
          <w:i/>
        </w:rPr>
        <w:t xml:space="preserve">/load/io.php has a concurrency of 10 &amp; test 200 requests. </w:t>
      </w:r>
      <w:r>
        <w:rPr>
          <w:rFonts w:ascii="Menlo Regular" w:hAnsi="Menlo Regular" w:cs="Menlo Regular"/>
          <w:i/>
        </w:rPr>
        <w:t>“</w:t>
      </w:r>
    </w:p>
    <w:p w14:paraId="177860A6" w14:textId="77777777" w:rsidR="00A12E49" w:rsidRDefault="00A12E49" w:rsidP="00775E95">
      <w:pPr>
        <w:rPr>
          <w:rFonts w:ascii="Menlo Regular" w:hAnsi="Menlo Regular" w:cs="Menlo Regular"/>
        </w:rPr>
      </w:pPr>
    </w:p>
    <w:p w14:paraId="584F7155" w14:textId="697F69DF" w:rsidR="009C59AC" w:rsidRDefault="009C59A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 next tested the /load/io.php.script (this script was run 3 times)</w:t>
      </w:r>
    </w:p>
    <w:p w14:paraId="7E6110CF" w14:textId="47D55E29" w:rsidR="009C59AC" w:rsidRDefault="009C59A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ab –c 10 –n </w:t>
      </w:r>
      <w:r w:rsidR="003040EC">
        <w:rPr>
          <w:rFonts w:ascii="Menlo Regular" w:hAnsi="Menlo Regular" w:cs="Menlo Regular"/>
        </w:rPr>
        <w:t>200</w:t>
      </w:r>
      <w:r>
        <w:rPr>
          <w:rFonts w:ascii="Menlo Regular" w:hAnsi="Menlo Regular" w:cs="Menlo Regular"/>
        </w:rPr>
        <w:t xml:space="preserve"> –k </w:t>
      </w:r>
      <w:r w:rsidR="00E8625A">
        <w:rPr>
          <w:rFonts w:ascii="Menlo Regular" w:hAnsi="Menlo Regular" w:cs="Menlo Regular"/>
        </w:rPr>
        <w:t>http://54.66.168.77:80</w:t>
      </w:r>
      <w:r>
        <w:rPr>
          <w:rFonts w:ascii="Menlo Regular" w:hAnsi="Menlo Regular" w:cs="Menlo Regular"/>
        </w:rPr>
        <w:t>/load/io.php</w:t>
      </w:r>
    </w:p>
    <w:p w14:paraId="17350FC4" w14:textId="77777777" w:rsidR="00E5118C" w:rsidRDefault="00E5118C" w:rsidP="00775E95">
      <w:pPr>
        <w:rPr>
          <w:rFonts w:ascii="Menlo Regular" w:hAnsi="Menlo Regular" w:cs="Menlo Regular"/>
        </w:rPr>
      </w:pPr>
    </w:p>
    <w:p w14:paraId="66D0A233" w14:textId="0C7D3EA5" w:rsidR="009C59AC" w:rsidRDefault="009C59AC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 next tested the /load/cpu.php script(this script was also run 3 times)</w:t>
      </w:r>
    </w:p>
    <w:p w14:paraId="4A8547BE" w14:textId="59ED9DC7" w:rsidR="009C59AC" w:rsidRDefault="009C59AC" w:rsidP="009C59AC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ab –c 10 –</w:t>
      </w:r>
      <w:r w:rsidR="003040EC">
        <w:rPr>
          <w:rFonts w:ascii="Menlo Regular" w:hAnsi="Menlo Regular" w:cs="Menlo Regular"/>
        </w:rPr>
        <w:t>n 150</w:t>
      </w:r>
      <w:r>
        <w:rPr>
          <w:rFonts w:ascii="Menlo Regular" w:hAnsi="Menlo Regular" w:cs="Menlo Regular"/>
        </w:rPr>
        <w:t xml:space="preserve"> –k </w:t>
      </w:r>
      <w:r w:rsidR="00E8625A">
        <w:rPr>
          <w:rFonts w:ascii="Menlo Regular" w:hAnsi="Menlo Regular" w:cs="Menlo Regular"/>
        </w:rPr>
        <w:t>http://54.66.168.77:80</w:t>
      </w:r>
      <w:r>
        <w:rPr>
          <w:rFonts w:ascii="Menlo Regular" w:hAnsi="Menlo Regular" w:cs="Menlo Regular"/>
        </w:rPr>
        <w:t>/load/cpu.php</w:t>
      </w:r>
    </w:p>
    <w:p w14:paraId="2E08FC6B" w14:textId="77777777" w:rsidR="003A1210" w:rsidRDefault="003A1210" w:rsidP="00775E95">
      <w:pPr>
        <w:rPr>
          <w:rFonts w:ascii="Menlo Regular" w:hAnsi="Menlo Regular" w:cs="Menlo Regular"/>
        </w:rPr>
      </w:pPr>
    </w:p>
    <w:p w14:paraId="29C86678" w14:textId="77777777" w:rsidR="003A1210" w:rsidRDefault="003A1210" w:rsidP="00775E95">
      <w:pPr>
        <w:rPr>
          <w:rFonts w:ascii="Menlo Regular" w:hAnsi="Menlo Regular" w:cs="Menlo Regular"/>
        </w:rPr>
      </w:pPr>
    </w:p>
    <w:p w14:paraId="080FDC05" w14:textId="77777777" w:rsidR="003A1210" w:rsidRDefault="003A1210" w:rsidP="00775E95">
      <w:pPr>
        <w:rPr>
          <w:rFonts w:ascii="Menlo Regular" w:hAnsi="Menlo Regular" w:cs="Menlo Regular"/>
        </w:rPr>
      </w:pPr>
    </w:p>
    <w:p w14:paraId="637857CC" w14:textId="77777777" w:rsidR="003A1210" w:rsidRDefault="003A1210" w:rsidP="00775E95">
      <w:pPr>
        <w:rPr>
          <w:rFonts w:ascii="Menlo Regular" w:hAnsi="Menlo Regular" w:cs="Menlo Regular"/>
        </w:rPr>
      </w:pPr>
    </w:p>
    <w:p w14:paraId="1ACD1EDA" w14:textId="77777777" w:rsidR="003A1210" w:rsidRDefault="003A1210" w:rsidP="00775E95">
      <w:pPr>
        <w:rPr>
          <w:rFonts w:ascii="Menlo Regular" w:hAnsi="Menlo Regular" w:cs="Menlo Regular"/>
        </w:rPr>
      </w:pPr>
    </w:p>
    <w:p w14:paraId="4A2560B2" w14:textId="77777777" w:rsidR="003A1210" w:rsidRDefault="003A1210" w:rsidP="00775E95">
      <w:pPr>
        <w:rPr>
          <w:rFonts w:ascii="Menlo Regular" w:hAnsi="Menlo Regular" w:cs="Menlo Regular"/>
        </w:rPr>
      </w:pPr>
    </w:p>
    <w:p w14:paraId="16FB5BCB" w14:textId="77777777" w:rsidR="003A1210" w:rsidRDefault="003A1210" w:rsidP="00775E95">
      <w:pPr>
        <w:rPr>
          <w:rFonts w:ascii="Menlo Regular" w:hAnsi="Menlo Regular" w:cs="Menlo Regular"/>
        </w:rPr>
      </w:pPr>
    </w:p>
    <w:p w14:paraId="43FD2707" w14:textId="77777777" w:rsidR="003A1210" w:rsidRDefault="003A1210" w:rsidP="00775E95">
      <w:pPr>
        <w:rPr>
          <w:rFonts w:ascii="Menlo Regular" w:hAnsi="Menlo Regular" w:cs="Menlo Regular"/>
        </w:rPr>
      </w:pPr>
    </w:p>
    <w:p w14:paraId="61CF1ECB" w14:textId="77777777" w:rsidR="003A1210" w:rsidRDefault="003A1210" w:rsidP="00775E95">
      <w:pPr>
        <w:rPr>
          <w:rFonts w:ascii="Menlo Regular" w:hAnsi="Menlo Regular" w:cs="Menlo Regular"/>
        </w:rPr>
      </w:pPr>
    </w:p>
    <w:p w14:paraId="61DD371F" w14:textId="77777777" w:rsidR="003A1210" w:rsidRDefault="003A1210" w:rsidP="00775E95">
      <w:pPr>
        <w:rPr>
          <w:rFonts w:ascii="Menlo Regular" w:hAnsi="Menlo Regular" w:cs="Menlo Regular"/>
        </w:rPr>
      </w:pPr>
    </w:p>
    <w:p w14:paraId="7E98973F" w14:textId="77777777" w:rsidR="003A1210" w:rsidRDefault="003A1210" w:rsidP="00775E95">
      <w:pPr>
        <w:rPr>
          <w:rFonts w:ascii="Menlo Regular" w:hAnsi="Menlo Regular" w:cs="Menlo Regular"/>
        </w:rPr>
      </w:pPr>
    </w:p>
    <w:p w14:paraId="3EEF36CF" w14:textId="77777777" w:rsidR="003A1210" w:rsidRDefault="003A1210" w:rsidP="00775E95">
      <w:pPr>
        <w:rPr>
          <w:rFonts w:ascii="Menlo Regular" w:hAnsi="Menlo Regular" w:cs="Menlo Regular"/>
        </w:rPr>
      </w:pPr>
    </w:p>
    <w:p w14:paraId="7A1684D4" w14:textId="77777777" w:rsidR="003A1210" w:rsidRDefault="003A1210" w:rsidP="00775E95">
      <w:pPr>
        <w:rPr>
          <w:rFonts w:ascii="Menlo Regular" w:hAnsi="Menlo Regular" w:cs="Menlo Regular"/>
        </w:rPr>
      </w:pPr>
    </w:p>
    <w:p w14:paraId="4CF2ACDB" w14:textId="77777777" w:rsidR="003A1210" w:rsidRDefault="003A1210" w:rsidP="00775E95">
      <w:pPr>
        <w:rPr>
          <w:rFonts w:ascii="Menlo Regular" w:hAnsi="Menlo Regular" w:cs="Menlo Regular"/>
        </w:rPr>
      </w:pPr>
    </w:p>
    <w:p w14:paraId="14DE2082" w14:textId="77777777" w:rsidR="003A1210" w:rsidRDefault="003A1210" w:rsidP="00775E95">
      <w:pPr>
        <w:rPr>
          <w:rFonts w:ascii="Menlo Regular" w:hAnsi="Menlo Regular" w:cs="Menlo Regular"/>
        </w:rPr>
      </w:pPr>
    </w:p>
    <w:p w14:paraId="2891D1A0" w14:textId="77777777" w:rsidR="003A1210" w:rsidRDefault="003A1210" w:rsidP="00775E95">
      <w:pPr>
        <w:rPr>
          <w:rFonts w:ascii="Menlo Regular" w:hAnsi="Menlo Regular" w:cs="Menlo Regular"/>
        </w:rPr>
      </w:pPr>
    </w:p>
    <w:p w14:paraId="7D23BC04" w14:textId="77777777" w:rsidR="003A1210" w:rsidRDefault="003A1210" w:rsidP="00775E95">
      <w:pPr>
        <w:rPr>
          <w:rFonts w:ascii="Menlo Regular" w:hAnsi="Menlo Regular" w:cs="Menlo Regular"/>
        </w:rPr>
      </w:pPr>
    </w:p>
    <w:p w14:paraId="5EF0DDF0" w14:textId="77777777" w:rsidR="003A1210" w:rsidRDefault="003A1210" w:rsidP="00775E95">
      <w:pPr>
        <w:rPr>
          <w:rFonts w:ascii="Menlo Regular" w:hAnsi="Menlo Regular" w:cs="Menlo Regular"/>
        </w:rPr>
      </w:pPr>
    </w:p>
    <w:p w14:paraId="597F1D06" w14:textId="77777777" w:rsidR="003A1210" w:rsidRDefault="003A1210" w:rsidP="00775E95">
      <w:pPr>
        <w:rPr>
          <w:rFonts w:ascii="Menlo Regular" w:hAnsi="Menlo Regular" w:cs="Menlo Regular"/>
        </w:rPr>
      </w:pPr>
    </w:p>
    <w:p w14:paraId="7C894B0A" w14:textId="77777777" w:rsidR="003A1210" w:rsidRDefault="003A1210" w:rsidP="00775E95">
      <w:pPr>
        <w:rPr>
          <w:rFonts w:ascii="Menlo Regular" w:hAnsi="Menlo Regular" w:cs="Menlo Regular"/>
        </w:rPr>
      </w:pPr>
    </w:p>
    <w:p w14:paraId="5192E3AC" w14:textId="2D0768F1" w:rsidR="00191331" w:rsidRDefault="00F34DD2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1</w:t>
      </w:r>
    </w:p>
    <w:p w14:paraId="7397488C" w14:textId="714935A5" w:rsidR="00CC079E" w:rsidRDefault="00CC079E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io.php</w:t>
      </w:r>
    </w:p>
    <w:p w14:paraId="4AE8E49D" w14:textId="1E9F3877" w:rsidR="00133C69" w:rsidRDefault="00133C69" w:rsidP="00775E95">
      <w:pPr>
        <w:rPr>
          <w:rFonts w:ascii="Menlo Regular" w:hAnsi="Menlo Regular" w:cs="Menlo Regular"/>
        </w:rPr>
      </w:pPr>
    </w:p>
    <w:p w14:paraId="5B3B07DB" w14:textId="0C4381A9" w:rsidR="003040EC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4D3D411B" wp14:editId="67CDD243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5974520" cy="59745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20" cy="5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73745" w14:textId="61D38FE0" w:rsidR="00133C69" w:rsidRDefault="00133C69" w:rsidP="00775E95">
      <w:pPr>
        <w:rPr>
          <w:rFonts w:ascii="Menlo Regular" w:hAnsi="Menlo Regular" w:cs="Menlo Regular"/>
        </w:rPr>
      </w:pPr>
    </w:p>
    <w:p w14:paraId="59882FD9" w14:textId="77777777" w:rsidR="00F34DD2" w:rsidRDefault="00F34DD2" w:rsidP="00775E95">
      <w:pPr>
        <w:rPr>
          <w:rFonts w:ascii="Menlo Regular" w:hAnsi="Menlo Regular" w:cs="Menlo Regular"/>
        </w:rPr>
      </w:pPr>
    </w:p>
    <w:p w14:paraId="01485AD6" w14:textId="7A62C66B" w:rsidR="00A12E49" w:rsidRDefault="00A12E49" w:rsidP="00775E95">
      <w:pPr>
        <w:rPr>
          <w:rFonts w:ascii="Menlo Regular" w:hAnsi="Menlo Regular" w:cs="Menlo Regular"/>
        </w:rPr>
      </w:pPr>
    </w:p>
    <w:p w14:paraId="4FD183F5" w14:textId="77777777" w:rsidR="00A12E49" w:rsidRDefault="00A12E49" w:rsidP="00775E95">
      <w:pPr>
        <w:rPr>
          <w:rFonts w:ascii="Menlo Regular" w:hAnsi="Menlo Regular" w:cs="Menlo Regular"/>
        </w:rPr>
      </w:pPr>
    </w:p>
    <w:p w14:paraId="33C01B08" w14:textId="77777777" w:rsidR="00A12E49" w:rsidRDefault="00A12E49" w:rsidP="00775E95">
      <w:pPr>
        <w:rPr>
          <w:rFonts w:ascii="Menlo Regular" w:hAnsi="Menlo Regular" w:cs="Menlo Regular"/>
        </w:rPr>
      </w:pPr>
    </w:p>
    <w:p w14:paraId="6BD9DCB8" w14:textId="77777777" w:rsidR="00A12E49" w:rsidRDefault="00A12E49" w:rsidP="00775E95">
      <w:pPr>
        <w:rPr>
          <w:rFonts w:ascii="Menlo Regular" w:hAnsi="Menlo Regular" w:cs="Menlo Regular"/>
        </w:rPr>
      </w:pPr>
    </w:p>
    <w:p w14:paraId="1FF55E61" w14:textId="77777777" w:rsidR="00A12E49" w:rsidRDefault="00A12E49" w:rsidP="00775E95">
      <w:pPr>
        <w:rPr>
          <w:rFonts w:ascii="Menlo Regular" w:hAnsi="Menlo Regular" w:cs="Menlo Regular"/>
        </w:rPr>
      </w:pPr>
    </w:p>
    <w:p w14:paraId="2332797F" w14:textId="77777777" w:rsidR="00A12E49" w:rsidRDefault="00A12E49" w:rsidP="00775E95">
      <w:pPr>
        <w:rPr>
          <w:rFonts w:ascii="Menlo Regular" w:hAnsi="Menlo Regular" w:cs="Menlo Regular"/>
        </w:rPr>
      </w:pPr>
    </w:p>
    <w:p w14:paraId="626BB0D6" w14:textId="77777777" w:rsidR="00A12E49" w:rsidRDefault="00A12E49" w:rsidP="00775E95">
      <w:pPr>
        <w:rPr>
          <w:rFonts w:ascii="Menlo Regular" w:hAnsi="Menlo Regular" w:cs="Menlo Regular"/>
        </w:rPr>
      </w:pPr>
    </w:p>
    <w:p w14:paraId="586BE851" w14:textId="77777777" w:rsidR="00A12E49" w:rsidRDefault="00A12E49" w:rsidP="00775E95">
      <w:pPr>
        <w:rPr>
          <w:rFonts w:ascii="Menlo Regular" w:hAnsi="Menlo Regular" w:cs="Menlo Regular"/>
        </w:rPr>
      </w:pPr>
    </w:p>
    <w:p w14:paraId="3EBC5ED1" w14:textId="77777777" w:rsidR="00A12E49" w:rsidRDefault="00A12E49" w:rsidP="00775E95">
      <w:pPr>
        <w:rPr>
          <w:rFonts w:ascii="Menlo Regular" w:hAnsi="Menlo Regular" w:cs="Menlo Regular"/>
        </w:rPr>
      </w:pPr>
    </w:p>
    <w:p w14:paraId="5B8E4746" w14:textId="77777777" w:rsidR="00A12E49" w:rsidRDefault="00A12E49" w:rsidP="00775E95">
      <w:pPr>
        <w:rPr>
          <w:rFonts w:ascii="Menlo Regular" w:hAnsi="Menlo Regular" w:cs="Menlo Regular"/>
        </w:rPr>
      </w:pPr>
    </w:p>
    <w:p w14:paraId="7C512FFA" w14:textId="77777777" w:rsidR="00A12E49" w:rsidRDefault="00A12E49" w:rsidP="00775E95">
      <w:pPr>
        <w:rPr>
          <w:rFonts w:ascii="Menlo Regular" w:hAnsi="Menlo Regular" w:cs="Menlo Regular"/>
        </w:rPr>
      </w:pPr>
    </w:p>
    <w:p w14:paraId="51AA8B12" w14:textId="77777777" w:rsidR="00A12E49" w:rsidRDefault="00A12E49" w:rsidP="00775E95">
      <w:pPr>
        <w:rPr>
          <w:rFonts w:ascii="Menlo Regular" w:hAnsi="Menlo Regular" w:cs="Menlo Regular"/>
        </w:rPr>
      </w:pPr>
    </w:p>
    <w:p w14:paraId="16A6181E" w14:textId="68DAB598" w:rsidR="00A12E49" w:rsidRDefault="00A12E49" w:rsidP="00775E95">
      <w:pPr>
        <w:rPr>
          <w:rFonts w:ascii="Menlo Regular" w:hAnsi="Menlo Regular" w:cs="Menlo Regular"/>
        </w:rPr>
      </w:pPr>
    </w:p>
    <w:p w14:paraId="00D12131" w14:textId="0E53197D" w:rsidR="00E65838" w:rsidRDefault="00CC079E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1AC47E25" w14:textId="078B070C" w:rsidR="00CC079E" w:rsidRDefault="00CC079E" w:rsidP="00775E95">
      <w:pPr>
        <w:rPr>
          <w:rFonts w:ascii="Menlo Regular" w:hAnsi="Menlo Regular" w:cs="Menlo Regular"/>
        </w:rPr>
      </w:pPr>
    </w:p>
    <w:p w14:paraId="7F280643" w14:textId="77777777" w:rsidR="00CC079E" w:rsidRDefault="00CC079E" w:rsidP="00775E95">
      <w:pPr>
        <w:rPr>
          <w:rFonts w:ascii="Menlo Regular" w:hAnsi="Menlo Regular" w:cs="Menlo Regular"/>
        </w:rPr>
      </w:pPr>
    </w:p>
    <w:p w14:paraId="3D853AB7" w14:textId="77777777" w:rsidR="00CC079E" w:rsidRDefault="00CC079E" w:rsidP="00775E95">
      <w:pPr>
        <w:rPr>
          <w:rFonts w:ascii="Menlo Regular" w:hAnsi="Menlo Regular" w:cs="Menlo Regular"/>
        </w:rPr>
      </w:pPr>
    </w:p>
    <w:p w14:paraId="2620A6DF" w14:textId="77777777" w:rsidR="00CC079E" w:rsidRDefault="00CC079E" w:rsidP="00775E95">
      <w:pPr>
        <w:rPr>
          <w:rFonts w:ascii="Menlo Regular" w:hAnsi="Menlo Regular" w:cs="Menlo Regular"/>
        </w:rPr>
      </w:pPr>
    </w:p>
    <w:p w14:paraId="7D9E8633" w14:textId="77777777" w:rsidR="003A1210" w:rsidRDefault="003A1210" w:rsidP="00775E95">
      <w:pPr>
        <w:rPr>
          <w:rFonts w:ascii="Menlo Regular" w:hAnsi="Menlo Regular" w:cs="Menlo Regular"/>
        </w:rPr>
      </w:pPr>
    </w:p>
    <w:p w14:paraId="4DAE782D" w14:textId="77777777" w:rsidR="00CC079E" w:rsidRDefault="00CC079E" w:rsidP="00775E95">
      <w:pPr>
        <w:rPr>
          <w:rFonts w:ascii="Menlo Regular" w:hAnsi="Menlo Regular" w:cs="Menlo Regular"/>
        </w:rPr>
      </w:pPr>
    </w:p>
    <w:p w14:paraId="394534E8" w14:textId="77777777" w:rsidR="00CC079E" w:rsidRDefault="00CC079E" w:rsidP="00775E95">
      <w:pPr>
        <w:rPr>
          <w:rFonts w:ascii="Menlo Regular" w:hAnsi="Menlo Regular" w:cs="Menlo Regular"/>
        </w:rPr>
      </w:pPr>
    </w:p>
    <w:p w14:paraId="2F0B8AF7" w14:textId="77777777" w:rsidR="00CC079E" w:rsidRDefault="00CC079E" w:rsidP="00775E95">
      <w:pPr>
        <w:rPr>
          <w:rFonts w:ascii="Menlo Regular" w:hAnsi="Menlo Regular" w:cs="Menlo Regular"/>
        </w:rPr>
      </w:pPr>
    </w:p>
    <w:p w14:paraId="4FF068FA" w14:textId="77777777" w:rsidR="003A1210" w:rsidRDefault="003A1210" w:rsidP="00775E95">
      <w:pPr>
        <w:rPr>
          <w:rFonts w:ascii="Menlo Regular" w:hAnsi="Menlo Regular" w:cs="Menlo Regular"/>
        </w:rPr>
      </w:pPr>
    </w:p>
    <w:p w14:paraId="763E30AB" w14:textId="77777777" w:rsidR="003A1210" w:rsidRDefault="003A1210" w:rsidP="00775E95">
      <w:pPr>
        <w:rPr>
          <w:rFonts w:ascii="Menlo Regular" w:hAnsi="Menlo Regular" w:cs="Menlo Regular"/>
        </w:rPr>
      </w:pPr>
    </w:p>
    <w:p w14:paraId="56A07B71" w14:textId="4949761C" w:rsidR="003A1210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1</w:t>
      </w:r>
    </w:p>
    <w:p w14:paraId="65AC9004" w14:textId="408F223C" w:rsidR="003A1210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281DCDDC" w14:textId="3E4260E6" w:rsidR="003A1210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245528F3" wp14:editId="7D6477F4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5976000" cy="59760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59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F33B0" w14:textId="2FC89D2C" w:rsidR="003A1210" w:rsidRDefault="003A1210" w:rsidP="00775E95">
      <w:pPr>
        <w:rPr>
          <w:rFonts w:ascii="Menlo Regular" w:hAnsi="Menlo Regular" w:cs="Menlo Regular"/>
        </w:rPr>
      </w:pPr>
    </w:p>
    <w:p w14:paraId="371E9458" w14:textId="77777777" w:rsidR="003A1210" w:rsidRDefault="003A1210" w:rsidP="00775E95">
      <w:pPr>
        <w:rPr>
          <w:rFonts w:ascii="Menlo Regular" w:hAnsi="Menlo Regular" w:cs="Menlo Regular"/>
        </w:rPr>
      </w:pPr>
    </w:p>
    <w:p w14:paraId="2B2DD0A8" w14:textId="77777777" w:rsidR="003A1210" w:rsidRDefault="003A1210" w:rsidP="00775E95">
      <w:pPr>
        <w:rPr>
          <w:rFonts w:ascii="Menlo Regular" w:hAnsi="Menlo Regular" w:cs="Menlo Regular"/>
        </w:rPr>
      </w:pPr>
    </w:p>
    <w:p w14:paraId="17AA8AF6" w14:textId="77777777" w:rsidR="003A1210" w:rsidRDefault="003A1210" w:rsidP="00775E95">
      <w:pPr>
        <w:rPr>
          <w:rFonts w:ascii="Menlo Regular" w:hAnsi="Menlo Regular" w:cs="Menlo Regular"/>
        </w:rPr>
      </w:pPr>
    </w:p>
    <w:p w14:paraId="04A1AF40" w14:textId="77777777" w:rsidR="003A1210" w:rsidRDefault="003A1210" w:rsidP="00775E95">
      <w:pPr>
        <w:rPr>
          <w:rFonts w:ascii="Menlo Regular" w:hAnsi="Menlo Regular" w:cs="Menlo Regular"/>
        </w:rPr>
      </w:pPr>
    </w:p>
    <w:p w14:paraId="49CCE059" w14:textId="77777777" w:rsidR="003A1210" w:rsidRDefault="003A1210" w:rsidP="00775E95">
      <w:pPr>
        <w:rPr>
          <w:rFonts w:ascii="Menlo Regular" w:hAnsi="Menlo Regular" w:cs="Menlo Regular"/>
        </w:rPr>
      </w:pPr>
    </w:p>
    <w:p w14:paraId="53C795B7" w14:textId="77777777" w:rsidR="003A1210" w:rsidRDefault="003A1210" w:rsidP="00775E95">
      <w:pPr>
        <w:rPr>
          <w:rFonts w:ascii="Menlo Regular" w:hAnsi="Menlo Regular" w:cs="Menlo Regular"/>
        </w:rPr>
      </w:pPr>
    </w:p>
    <w:p w14:paraId="2AC77016" w14:textId="77777777" w:rsidR="003A1210" w:rsidRDefault="003A1210" w:rsidP="00775E95">
      <w:pPr>
        <w:rPr>
          <w:rFonts w:ascii="Menlo Regular" w:hAnsi="Menlo Regular" w:cs="Menlo Regular"/>
        </w:rPr>
      </w:pPr>
    </w:p>
    <w:p w14:paraId="4023D755" w14:textId="77777777" w:rsidR="003A1210" w:rsidRDefault="003A1210" w:rsidP="00775E95">
      <w:pPr>
        <w:rPr>
          <w:rFonts w:ascii="Menlo Regular" w:hAnsi="Menlo Regular" w:cs="Menlo Regular"/>
        </w:rPr>
      </w:pPr>
    </w:p>
    <w:p w14:paraId="3A089B77" w14:textId="77777777" w:rsidR="003A1210" w:rsidRDefault="003A1210" w:rsidP="00775E95">
      <w:pPr>
        <w:rPr>
          <w:rFonts w:ascii="Menlo Regular" w:hAnsi="Menlo Regular" w:cs="Menlo Regular"/>
        </w:rPr>
      </w:pPr>
    </w:p>
    <w:p w14:paraId="7740F7EC" w14:textId="77777777" w:rsidR="003A1210" w:rsidRDefault="003A1210" w:rsidP="00775E95">
      <w:pPr>
        <w:rPr>
          <w:rFonts w:ascii="Menlo Regular" w:hAnsi="Menlo Regular" w:cs="Menlo Regular"/>
        </w:rPr>
      </w:pPr>
    </w:p>
    <w:p w14:paraId="127414D2" w14:textId="77777777" w:rsidR="003A1210" w:rsidRDefault="003A1210" w:rsidP="00775E95">
      <w:pPr>
        <w:rPr>
          <w:rFonts w:ascii="Menlo Regular" w:hAnsi="Menlo Regular" w:cs="Menlo Regular"/>
        </w:rPr>
      </w:pPr>
    </w:p>
    <w:p w14:paraId="0A4F67FA" w14:textId="4C6A14BC" w:rsidR="003A1210" w:rsidRDefault="003A1210" w:rsidP="00775E95">
      <w:pPr>
        <w:rPr>
          <w:rFonts w:ascii="Menlo Regular" w:hAnsi="Menlo Regular" w:cs="Menlo Regular"/>
        </w:rPr>
      </w:pPr>
    </w:p>
    <w:p w14:paraId="23549154" w14:textId="77777777" w:rsidR="003A1210" w:rsidRDefault="003A1210" w:rsidP="00775E95">
      <w:pPr>
        <w:rPr>
          <w:rFonts w:ascii="Menlo Regular" w:hAnsi="Menlo Regular" w:cs="Menlo Regular"/>
        </w:rPr>
      </w:pPr>
    </w:p>
    <w:p w14:paraId="7E57FD22" w14:textId="77777777" w:rsidR="003A1210" w:rsidRDefault="003A1210" w:rsidP="00775E95">
      <w:pPr>
        <w:rPr>
          <w:rFonts w:ascii="Menlo Regular" w:hAnsi="Menlo Regular" w:cs="Menlo Regular"/>
        </w:rPr>
      </w:pPr>
    </w:p>
    <w:p w14:paraId="1096F558" w14:textId="77777777" w:rsidR="003A1210" w:rsidRDefault="003A1210" w:rsidP="00775E95">
      <w:pPr>
        <w:rPr>
          <w:rFonts w:ascii="Menlo Regular" w:hAnsi="Menlo Regular" w:cs="Menlo Regular"/>
        </w:rPr>
      </w:pPr>
    </w:p>
    <w:p w14:paraId="0A4EEB57" w14:textId="77777777" w:rsidR="003A1210" w:rsidRDefault="003A1210" w:rsidP="00775E95">
      <w:pPr>
        <w:rPr>
          <w:rFonts w:ascii="Menlo Regular" w:hAnsi="Menlo Regular" w:cs="Menlo Regular"/>
        </w:rPr>
      </w:pPr>
    </w:p>
    <w:p w14:paraId="10A72F31" w14:textId="77777777" w:rsidR="003A1210" w:rsidRDefault="003A1210" w:rsidP="00775E95">
      <w:pPr>
        <w:rPr>
          <w:rFonts w:ascii="Menlo Regular" w:hAnsi="Menlo Regular" w:cs="Menlo Regular"/>
        </w:rPr>
      </w:pPr>
    </w:p>
    <w:p w14:paraId="78CA2252" w14:textId="77777777" w:rsidR="003A1210" w:rsidRDefault="003A1210" w:rsidP="00775E95">
      <w:pPr>
        <w:rPr>
          <w:rFonts w:ascii="Menlo Regular" w:hAnsi="Menlo Regular" w:cs="Menlo Regular"/>
        </w:rPr>
      </w:pPr>
    </w:p>
    <w:p w14:paraId="7D93947A" w14:textId="77777777" w:rsidR="003A1210" w:rsidRDefault="003A1210" w:rsidP="00775E95">
      <w:pPr>
        <w:rPr>
          <w:rFonts w:ascii="Menlo Regular" w:hAnsi="Menlo Regular" w:cs="Menlo Regular"/>
        </w:rPr>
      </w:pPr>
    </w:p>
    <w:p w14:paraId="21B413B8" w14:textId="77777777" w:rsidR="003A1210" w:rsidRDefault="003A1210" w:rsidP="00775E95">
      <w:pPr>
        <w:rPr>
          <w:rFonts w:ascii="Menlo Regular" w:hAnsi="Menlo Regular" w:cs="Menlo Regular"/>
        </w:rPr>
      </w:pPr>
    </w:p>
    <w:p w14:paraId="14653604" w14:textId="77777777" w:rsidR="003A1210" w:rsidRDefault="003A1210" w:rsidP="00775E95">
      <w:pPr>
        <w:rPr>
          <w:rFonts w:ascii="Menlo Regular" w:hAnsi="Menlo Regular" w:cs="Menlo Regular"/>
        </w:rPr>
      </w:pPr>
    </w:p>
    <w:p w14:paraId="09D5E576" w14:textId="77777777" w:rsidR="003A1210" w:rsidRDefault="003A1210" w:rsidP="00775E95">
      <w:pPr>
        <w:rPr>
          <w:rFonts w:ascii="Menlo Regular" w:hAnsi="Menlo Regular" w:cs="Menlo Regular"/>
        </w:rPr>
      </w:pPr>
    </w:p>
    <w:p w14:paraId="6DD0A792" w14:textId="77777777" w:rsidR="003A1210" w:rsidRDefault="003A1210" w:rsidP="00775E95">
      <w:pPr>
        <w:rPr>
          <w:rFonts w:ascii="Menlo Regular" w:hAnsi="Menlo Regular" w:cs="Menlo Regular"/>
        </w:rPr>
      </w:pPr>
    </w:p>
    <w:p w14:paraId="78B985B8" w14:textId="77777777" w:rsidR="003A1210" w:rsidRDefault="003A1210" w:rsidP="00775E95">
      <w:pPr>
        <w:rPr>
          <w:rFonts w:ascii="Menlo Regular" w:hAnsi="Menlo Regular" w:cs="Menlo Regular"/>
        </w:rPr>
      </w:pPr>
    </w:p>
    <w:p w14:paraId="004BE373" w14:textId="77777777" w:rsidR="003A1210" w:rsidRDefault="003A1210" w:rsidP="00775E95">
      <w:pPr>
        <w:rPr>
          <w:rFonts w:ascii="Menlo Regular" w:hAnsi="Menlo Regular" w:cs="Menlo Regular"/>
        </w:rPr>
      </w:pPr>
    </w:p>
    <w:p w14:paraId="4A826449" w14:textId="77777777" w:rsidR="003A1210" w:rsidRDefault="003A1210" w:rsidP="00775E95">
      <w:pPr>
        <w:rPr>
          <w:rFonts w:ascii="Menlo Regular" w:hAnsi="Menlo Regular" w:cs="Menlo Regular"/>
        </w:rPr>
      </w:pPr>
    </w:p>
    <w:p w14:paraId="22DBAF9E" w14:textId="004B87E9" w:rsidR="00F34DD2" w:rsidRDefault="00F34DD2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2</w:t>
      </w:r>
    </w:p>
    <w:p w14:paraId="6344C33C" w14:textId="636DE71C" w:rsidR="00CC079E" w:rsidRDefault="00CC079E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io.php</w:t>
      </w:r>
    </w:p>
    <w:p w14:paraId="3B3042E9" w14:textId="3A9BA652" w:rsidR="00133C69" w:rsidRDefault="00133C69" w:rsidP="00775E95">
      <w:pPr>
        <w:rPr>
          <w:rFonts w:ascii="Menlo Regular" w:hAnsi="Menlo Regular" w:cs="Menlo Regular"/>
        </w:rPr>
      </w:pPr>
    </w:p>
    <w:p w14:paraId="4583AD40" w14:textId="00487514" w:rsidR="00133C69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4450E203" wp14:editId="256705D2">
            <wp:simplePos x="0" y="0"/>
            <wp:positionH relativeFrom="column">
              <wp:posOffset>114300</wp:posOffset>
            </wp:positionH>
            <wp:positionV relativeFrom="paragraph">
              <wp:posOffset>83185</wp:posOffset>
            </wp:positionV>
            <wp:extent cx="5974520" cy="597452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20" cy="5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A4A76" w14:textId="77777777" w:rsidR="00133C69" w:rsidRDefault="00133C69" w:rsidP="00775E95">
      <w:pPr>
        <w:rPr>
          <w:rFonts w:ascii="Menlo Regular" w:hAnsi="Menlo Regular" w:cs="Menlo Regular"/>
        </w:rPr>
      </w:pPr>
    </w:p>
    <w:p w14:paraId="60ED07A7" w14:textId="77777777" w:rsidR="00F34DD2" w:rsidRDefault="00F34DD2" w:rsidP="00775E95">
      <w:pPr>
        <w:rPr>
          <w:rFonts w:ascii="Menlo Regular" w:hAnsi="Menlo Regular" w:cs="Menlo Regular"/>
        </w:rPr>
      </w:pPr>
    </w:p>
    <w:p w14:paraId="799DB031" w14:textId="77777777" w:rsidR="00E65838" w:rsidRDefault="00E65838" w:rsidP="00775E95">
      <w:pPr>
        <w:rPr>
          <w:rFonts w:ascii="Menlo Regular" w:hAnsi="Menlo Regular" w:cs="Menlo Regular"/>
        </w:rPr>
      </w:pPr>
    </w:p>
    <w:p w14:paraId="317D490E" w14:textId="77777777" w:rsidR="00E65838" w:rsidRDefault="00E65838" w:rsidP="00775E95">
      <w:pPr>
        <w:rPr>
          <w:rFonts w:ascii="Menlo Regular" w:hAnsi="Menlo Regular" w:cs="Menlo Regular"/>
        </w:rPr>
      </w:pPr>
    </w:p>
    <w:p w14:paraId="2E685E4D" w14:textId="77777777" w:rsidR="00E65838" w:rsidRDefault="00E65838" w:rsidP="00775E95">
      <w:pPr>
        <w:rPr>
          <w:rFonts w:ascii="Menlo Regular" w:hAnsi="Menlo Regular" w:cs="Menlo Regular"/>
        </w:rPr>
      </w:pPr>
    </w:p>
    <w:p w14:paraId="74F67CFF" w14:textId="77777777" w:rsidR="00E65838" w:rsidRDefault="00E65838" w:rsidP="00775E95">
      <w:pPr>
        <w:rPr>
          <w:rFonts w:ascii="Menlo Regular" w:hAnsi="Menlo Regular" w:cs="Menlo Regular"/>
        </w:rPr>
      </w:pPr>
    </w:p>
    <w:p w14:paraId="684C95F5" w14:textId="77777777" w:rsidR="00E65838" w:rsidRDefault="00E65838" w:rsidP="00775E95">
      <w:pPr>
        <w:rPr>
          <w:rFonts w:ascii="Menlo Regular" w:hAnsi="Menlo Regular" w:cs="Menlo Regular"/>
        </w:rPr>
      </w:pPr>
    </w:p>
    <w:p w14:paraId="5525BDDB" w14:textId="04C1CA49" w:rsidR="00E65838" w:rsidRDefault="00E65838" w:rsidP="00775E95">
      <w:pPr>
        <w:rPr>
          <w:rFonts w:ascii="Menlo Regular" w:hAnsi="Menlo Regular" w:cs="Menlo Regular"/>
        </w:rPr>
      </w:pPr>
    </w:p>
    <w:p w14:paraId="23F16F99" w14:textId="77777777" w:rsidR="00E65838" w:rsidRDefault="00E65838" w:rsidP="00775E95">
      <w:pPr>
        <w:rPr>
          <w:rFonts w:ascii="Menlo Regular" w:hAnsi="Menlo Regular" w:cs="Menlo Regular"/>
        </w:rPr>
      </w:pPr>
    </w:p>
    <w:p w14:paraId="00530FC9" w14:textId="77777777" w:rsidR="00E65838" w:rsidRDefault="00E65838" w:rsidP="00775E95">
      <w:pPr>
        <w:rPr>
          <w:rFonts w:ascii="Menlo Regular" w:hAnsi="Menlo Regular" w:cs="Menlo Regular"/>
        </w:rPr>
      </w:pPr>
    </w:p>
    <w:p w14:paraId="0D914546" w14:textId="77777777" w:rsidR="00E65838" w:rsidRDefault="00E65838" w:rsidP="00775E95">
      <w:pPr>
        <w:rPr>
          <w:rFonts w:ascii="Menlo Regular" w:hAnsi="Menlo Regular" w:cs="Menlo Regular"/>
        </w:rPr>
      </w:pPr>
    </w:p>
    <w:p w14:paraId="191B4B33" w14:textId="77777777" w:rsidR="00E65838" w:rsidRDefault="00E65838" w:rsidP="00775E95">
      <w:pPr>
        <w:rPr>
          <w:rFonts w:ascii="Menlo Regular" w:hAnsi="Menlo Regular" w:cs="Menlo Regular"/>
        </w:rPr>
      </w:pPr>
    </w:p>
    <w:p w14:paraId="4720B149" w14:textId="77777777" w:rsidR="00E65838" w:rsidRDefault="00E65838" w:rsidP="00775E95">
      <w:pPr>
        <w:rPr>
          <w:rFonts w:ascii="Menlo Regular" w:hAnsi="Menlo Regular" w:cs="Menlo Regular"/>
        </w:rPr>
      </w:pPr>
    </w:p>
    <w:p w14:paraId="4C3E0DAC" w14:textId="77777777" w:rsidR="00E65838" w:rsidRDefault="00E65838" w:rsidP="00775E95">
      <w:pPr>
        <w:rPr>
          <w:rFonts w:ascii="Menlo Regular" w:hAnsi="Menlo Regular" w:cs="Menlo Regular"/>
        </w:rPr>
      </w:pPr>
    </w:p>
    <w:p w14:paraId="039F6ED5" w14:textId="77777777" w:rsidR="00E65838" w:rsidRDefault="00E65838" w:rsidP="00775E95">
      <w:pPr>
        <w:rPr>
          <w:rFonts w:ascii="Menlo Regular" w:hAnsi="Menlo Regular" w:cs="Menlo Regular"/>
        </w:rPr>
      </w:pPr>
    </w:p>
    <w:p w14:paraId="166B91B6" w14:textId="77777777" w:rsidR="00E65838" w:rsidRDefault="00E65838" w:rsidP="00775E95">
      <w:pPr>
        <w:rPr>
          <w:rFonts w:ascii="Menlo Regular" w:hAnsi="Menlo Regular" w:cs="Menlo Regular"/>
        </w:rPr>
      </w:pPr>
    </w:p>
    <w:p w14:paraId="37C1ACAA" w14:textId="77777777" w:rsidR="00E65838" w:rsidRDefault="00E65838" w:rsidP="00775E95">
      <w:pPr>
        <w:rPr>
          <w:rFonts w:ascii="Menlo Regular" w:hAnsi="Menlo Regular" w:cs="Menlo Regular"/>
        </w:rPr>
      </w:pPr>
    </w:p>
    <w:p w14:paraId="1C09BC6B" w14:textId="77777777" w:rsidR="00E65838" w:rsidRDefault="00E65838" w:rsidP="00775E95">
      <w:pPr>
        <w:rPr>
          <w:rFonts w:ascii="Menlo Regular" w:hAnsi="Menlo Regular" w:cs="Menlo Regular"/>
        </w:rPr>
      </w:pPr>
    </w:p>
    <w:p w14:paraId="3C8E135D" w14:textId="77777777" w:rsidR="00E65838" w:rsidRDefault="00E65838" w:rsidP="00775E95">
      <w:pPr>
        <w:rPr>
          <w:rFonts w:ascii="Menlo Regular" w:hAnsi="Menlo Regular" w:cs="Menlo Regular"/>
        </w:rPr>
      </w:pPr>
    </w:p>
    <w:p w14:paraId="31899CFF" w14:textId="77777777" w:rsidR="00E65838" w:rsidRDefault="00E65838" w:rsidP="00775E95">
      <w:pPr>
        <w:rPr>
          <w:rFonts w:ascii="Menlo Regular" w:hAnsi="Menlo Regular" w:cs="Menlo Regular"/>
        </w:rPr>
      </w:pPr>
    </w:p>
    <w:p w14:paraId="07589DAF" w14:textId="77777777" w:rsidR="00E65838" w:rsidRDefault="00E65838" w:rsidP="00775E95">
      <w:pPr>
        <w:rPr>
          <w:rFonts w:ascii="Menlo Regular" w:hAnsi="Menlo Regular" w:cs="Menlo Regular"/>
        </w:rPr>
      </w:pPr>
    </w:p>
    <w:p w14:paraId="6DA5FB25" w14:textId="77777777" w:rsidR="00E65838" w:rsidRDefault="00E65838" w:rsidP="00775E95">
      <w:pPr>
        <w:rPr>
          <w:rFonts w:ascii="Menlo Regular" w:hAnsi="Menlo Regular" w:cs="Menlo Regular"/>
        </w:rPr>
      </w:pPr>
    </w:p>
    <w:p w14:paraId="13A0999A" w14:textId="77777777" w:rsidR="00E65838" w:rsidRDefault="00E65838" w:rsidP="00775E95">
      <w:pPr>
        <w:rPr>
          <w:rFonts w:ascii="Menlo Regular" w:hAnsi="Menlo Regular" w:cs="Menlo Regular"/>
        </w:rPr>
      </w:pPr>
    </w:p>
    <w:p w14:paraId="133176CD" w14:textId="77777777" w:rsidR="00E65838" w:rsidRDefault="00E65838" w:rsidP="00775E95">
      <w:pPr>
        <w:rPr>
          <w:rFonts w:ascii="Menlo Regular" w:hAnsi="Menlo Regular" w:cs="Menlo Regular"/>
        </w:rPr>
      </w:pPr>
    </w:p>
    <w:p w14:paraId="6BA73F62" w14:textId="77777777" w:rsidR="00E65838" w:rsidRDefault="00E65838" w:rsidP="00775E95">
      <w:pPr>
        <w:rPr>
          <w:rFonts w:ascii="Menlo Regular" w:hAnsi="Menlo Regular" w:cs="Menlo Regular"/>
        </w:rPr>
      </w:pPr>
    </w:p>
    <w:p w14:paraId="0A377330" w14:textId="77777777" w:rsidR="00E65838" w:rsidRDefault="00E65838" w:rsidP="00775E95">
      <w:pPr>
        <w:rPr>
          <w:rFonts w:ascii="Menlo Regular" w:hAnsi="Menlo Regular" w:cs="Menlo Regular"/>
        </w:rPr>
      </w:pPr>
    </w:p>
    <w:p w14:paraId="0C4AB129" w14:textId="3BC6B389" w:rsidR="00E65838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2</w:t>
      </w:r>
    </w:p>
    <w:p w14:paraId="475FA841" w14:textId="04C6E3D8" w:rsidR="003A1210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605C73CC" w14:textId="77777777" w:rsidR="007C40BE" w:rsidRDefault="007C40BE" w:rsidP="00775E95">
      <w:pPr>
        <w:rPr>
          <w:rFonts w:ascii="Menlo Regular" w:hAnsi="Menlo Regular" w:cs="Menlo Regular"/>
        </w:rPr>
      </w:pPr>
    </w:p>
    <w:p w14:paraId="55D34754" w14:textId="17B8BEA5" w:rsidR="007C40BE" w:rsidRDefault="007C40BE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inline distT="0" distB="0" distL="0" distR="0" wp14:anchorId="6679497F" wp14:editId="06D549C9">
            <wp:extent cx="5974909" cy="597452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909" cy="5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5CAE" w14:textId="77777777" w:rsidR="003A1210" w:rsidRDefault="003A1210" w:rsidP="00775E95">
      <w:pPr>
        <w:rPr>
          <w:rFonts w:ascii="Menlo Regular" w:hAnsi="Menlo Regular" w:cs="Menlo Regular"/>
        </w:rPr>
      </w:pPr>
    </w:p>
    <w:p w14:paraId="7CF85407" w14:textId="77777777" w:rsidR="003A1210" w:rsidRDefault="003A1210" w:rsidP="00775E95">
      <w:pPr>
        <w:rPr>
          <w:rFonts w:ascii="Menlo Regular" w:hAnsi="Menlo Regular" w:cs="Menlo Regular"/>
        </w:rPr>
      </w:pPr>
    </w:p>
    <w:p w14:paraId="5DBC820F" w14:textId="77777777" w:rsidR="003A1210" w:rsidRDefault="003A1210" w:rsidP="00775E95">
      <w:pPr>
        <w:rPr>
          <w:rFonts w:ascii="Menlo Regular" w:hAnsi="Menlo Regular" w:cs="Menlo Regular"/>
        </w:rPr>
      </w:pPr>
    </w:p>
    <w:p w14:paraId="23D65A7C" w14:textId="77777777" w:rsidR="003A1210" w:rsidRDefault="003A1210" w:rsidP="00775E95">
      <w:pPr>
        <w:rPr>
          <w:rFonts w:ascii="Menlo Regular" w:hAnsi="Menlo Regular" w:cs="Menlo Regular"/>
        </w:rPr>
      </w:pPr>
    </w:p>
    <w:p w14:paraId="715A0323" w14:textId="77777777" w:rsidR="003A1210" w:rsidRDefault="003A1210" w:rsidP="00775E95">
      <w:pPr>
        <w:rPr>
          <w:rFonts w:ascii="Menlo Regular" w:hAnsi="Menlo Regular" w:cs="Menlo Regular"/>
        </w:rPr>
      </w:pPr>
    </w:p>
    <w:p w14:paraId="303C0B77" w14:textId="77777777" w:rsidR="007C40BE" w:rsidRDefault="007C40BE" w:rsidP="00775E95">
      <w:pPr>
        <w:rPr>
          <w:rFonts w:ascii="Menlo Regular" w:hAnsi="Menlo Regular" w:cs="Menlo Regular"/>
        </w:rPr>
      </w:pPr>
    </w:p>
    <w:p w14:paraId="6CA99AE2" w14:textId="41A7B482" w:rsidR="00F34DD2" w:rsidRDefault="00F34DD2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Test Results 3</w:t>
      </w:r>
    </w:p>
    <w:p w14:paraId="388C610D" w14:textId="409CCB7B" w:rsidR="009C59AC" w:rsidRDefault="00090C33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io.php</w:t>
      </w:r>
    </w:p>
    <w:p w14:paraId="57BDACA4" w14:textId="7A5540AA" w:rsidR="009C59AC" w:rsidRPr="009C59AC" w:rsidRDefault="003A1210" w:rsidP="00775E95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2F05FDE3" wp14:editId="0B7C1C44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5974520" cy="597452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20" cy="5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513B6" w14:textId="77777777" w:rsidR="00AE32BA" w:rsidRDefault="00AE32BA" w:rsidP="00AE32BA"/>
    <w:p w14:paraId="0181FC05" w14:textId="77777777" w:rsidR="00AE32BA" w:rsidRDefault="00AE32BA" w:rsidP="00AE32BA"/>
    <w:p w14:paraId="10C29CB0" w14:textId="77777777" w:rsidR="00090C33" w:rsidRDefault="00090C33">
      <w:pPr>
        <w:rPr>
          <w:u w:val="single"/>
        </w:rPr>
      </w:pPr>
    </w:p>
    <w:p w14:paraId="1501BE5E" w14:textId="77777777" w:rsidR="00090C33" w:rsidRDefault="00090C33">
      <w:pPr>
        <w:rPr>
          <w:u w:val="single"/>
        </w:rPr>
      </w:pPr>
    </w:p>
    <w:p w14:paraId="7EF0D8FD" w14:textId="77777777" w:rsidR="00090C33" w:rsidRDefault="00090C33">
      <w:pPr>
        <w:rPr>
          <w:u w:val="single"/>
        </w:rPr>
      </w:pPr>
    </w:p>
    <w:p w14:paraId="78C14EA1" w14:textId="77777777" w:rsidR="00090C33" w:rsidRDefault="00090C33">
      <w:pPr>
        <w:rPr>
          <w:u w:val="single"/>
        </w:rPr>
      </w:pPr>
    </w:p>
    <w:p w14:paraId="2AF265E9" w14:textId="77777777" w:rsidR="00090C33" w:rsidRDefault="00090C33">
      <w:pPr>
        <w:rPr>
          <w:u w:val="single"/>
        </w:rPr>
      </w:pPr>
    </w:p>
    <w:p w14:paraId="303C5305" w14:textId="77777777" w:rsidR="00090C33" w:rsidRDefault="00090C33">
      <w:pPr>
        <w:rPr>
          <w:u w:val="single"/>
        </w:rPr>
      </w:pPr>
    </w:p>
    <w:p w14:paraId="1549A336" w14:textId="77777777" w:rsidR="00090C33" w:rsidRDefault="00090C33">
      <w:pPr>
        <w:rPr>
          <w:u w:val="single"/>
        </w:rPr>
      </w:pPr>
    </w:p>
    <w:p w14:paraId="45071187" w14:textId="77777777" w:rsidR="00090C33" w:rsidRDefault="00090C33">
      <w:pPr>
        <w:rPr>
          <w:u w:val="single"/>
        </w:rPr>
      </w:pPr>
    </w:p>
    <w:p w14:paraId="3B3849C0" w14:textId="77777777" w:rsidR="00090C33" w:rsidRDefault="00090C33">
      <w:pPr>
        <w:rPr>
          <w:u w:val="single"/>
        </w:rPr>
      </w:pPr>
    </w:p>
    <w:p w14:paraId="79721F31" w14:textId="77777777" w:rsidR="00090C33" w:rsidRDefault="00090C33">
      <w:pPr>
        <w:rPr>
          <w:u w:val="single"/>
        </w:rPr>
      </w:pPr>
    </w:p>
    <w:p w14:paraId="2A238FD7" w14:textId="77777777" w:rsidR="00090C33" w:rsidRDefault="00090C33">
      <w:pPr>
        <w:rPr>
          <w:u w:val="single"/>
        </w:rPr>
      </w:pPr>
    </w:p>
    <w:p w14:paraId="3151FA75" w14:textId="77777777" w:rsidR="00090C33" w:rsidRDefault="00090C33">
      <w:pPr>
        <w:rPr>
          <w:u w:val="single"/>
        </w:rPr>
      </w:pPr>
    </w:p>
    <w:p w14:paraId="31021BB1" w14:textId="77777777" w:rsidR="00090C33" w:rsidRDefault="00090C33">
      <w:pPr>
        <w:rPr>
          <w:u w:val="single"/>
        </w:rPr>
      </w:pPr>
    </w:p>
    <w:p w14:paraId="38ED3031" w14:textId="77777777" w:rsidR="00090C33" w:rsidRDefault="00090C33">
      <w:pPr>
        <w:rPr>
          <w:u w:val="single"/>
        </w:rPr>
      </w:pPr>
    </w:p>
    <w:p w14:paraId="7E5E87F0" w14:textId="77777777" w:rsidR="00090C33" w:rsidRDefault="00090C33">
      <w:pPr>
        <w:rPr>
          <w:u w:val="single"/>
        </w:rPr>
      </w:pPr>
    </w:p>
    <w:p w14:paraId="0B91EE9D" w14:textId="77777777" w:rsidR="00090C33" w:rsidRDefault="00090C33">
      <w:pPr>
        <w:rPr>
          <w:u w:val="single"/>
        </w:rPr>
      </w:pPr>
    </w:p>
    <w:p w14:paraId="787BAA37" w14:textId="77777777" w:rsidR="00090C33" w:rsidRDefault="00090C33">
      <w:pPr>
        <w:rPr>
          <w:u w:val="single"/>
        </w:rPr>
      </w:pPr>
    </w:p>
    <w:p w14:paraId="3B3DEE20" w14:textId="77777777" w:rsidR="00090C33" w:rsidRDefault="00090C33">
      <w:pPr>
        <w:rPr>
          <w:u w:val="single"/>
        </w:rPr>
      </w:pPr>
    </w:p>
    <w:p w14:paraId="51E51C10" w14:textId="77777777" w:rsidR="00090C33" w:rsidRDefault="00090C33">
      <w:pPr>
        <w:rPr>
          <w:u w:val="single"/>
        </w:rPr>
      </w:pPr>
    </w:p>
    <w:p w14:paraId="5D7274DE" w14:textId="77777777" w:rsidR="00090C33" w:rsidRDefault="00090C33">
      <w:pPr>
        <w:rPr>
          <w:u w:val="single"/>
        </w:rPr>
      </w:pPr>
    </w:p>
    <w:p w14:paraId="0AFA4770" w14:textId="77777777" w:rsidR="00090C33" w:rsidRDefault="00090C33">
      <w:pPr>
        <w:rPr>
          <w:u w:val="single"/>
        </w:rPr>
      </w:pPr>
    </w:p>
    <w:p w14:paraId="3E933E8C" w14:textId="77777777" w:rsidR="00090C33" w:rsidRDefault="00090C33">
      <w:pPr>
        <w:rPr>
          <w:u w:val="single"/>
        </w:rPr>
      </w:pPr>
    </w:p>
    <w:p w14:paraId="31D356CE" w14:textId="77777777" w:rsidR="00090C33" w:rsidRDefault="00090C33">
      <w:pPr>
        <w:rPr>
          <w:u w:val="single"/>
        </w:rPr>
      </w:pPr>
    </w:p>
    <w:p w14:paraId="13B5DD6D" w14:textId="77777777" w:rsidR="00090C33" w:rsidRDefault="00090C33">
      <w:pPr>
        <w:rPr>
          <w:u w:val="single"/>
        </w:rPr>
      </w:pPr>
    </w:p>
    <w:p w14:paraId="1886C996" w14:textId="77777777" w:rsidR="00090C33" w:rsidRDefault="00090C33">
      <w:pPr>
        <w:rPr>
          <w:rFonts w:ascii="Menlo Regular" w:hAnsi="Menlo Regular" w:cs="Menlo Regular"/>
        </w:rPr>
      </w:pPr>
      <w:r w:rsidRPr="00090C33">
        <w:rPr>
          <w:rFonts w:ascii="Menlo Regular" w:hAnsi="Menlo Regular" w:cs="Menlo Regular"/>
        </w:rPr>
        <w:t>Tes</w:t>
      </w:r>
      <w:r>
        <w:rPr>
          <w:rFonts w:ascii="Menlo Regular" w:hAnsi="Menlo Regular" w:cs="Menlo Regular"/>
        </w:rPr>
        <w:t>t Results 3</w:t>
      </w:r>
    </w:p>
    <w:p w14:paraId="58F1E332" w14:textId="77777777" w:rsidR="00090C33" w:rsidRDefault="00090C33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3F509C09" w14:textId="1D254325" w:rsidR="00090C33" w:rsidRDefault="007C66E4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02B60ED8" wp14:editId="54B37556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5943600" cy="597452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E098E" w14:textId="05515B39" w:rsidR="009E4A97" w:rsidRPr="00090C33" w:rsidRDefault="009E4A97">
      <w:pPr>
        <w:rPr>
          <w:rFonts w:ascii="Menlo Regular" w:eastAsiaTheme="majorEastAsia" w:hAnsi="Menlo Regular" w:cs="Menlo Regular"/>
          <w:b/>
          <w:bCs/>
          <w:smallCaps/>
          <w:sz w:val="28"/>
          <w:szCs w:val="28"/>
        </w:rPr>
      </w:pPr>
      <w:r w:rsidRPr="00090C33">
        <w:rPr>
          <w:rFonts w:ascii="Menlo Regular" w:hAnsi="Menlo Regular" w:cs="Menlo Regular"/>
        </w:rPr>
        <w:br w:type="page"/>
      </w:r>
    </w:p>
    <w:p w14:paraId="2A3AC4CE" w14:textId="7F033147" w:rsidR="003040EC" w:rsidRDefault="00657DC6" w:rsidP="001D3A7F">
      <w:pPr>
        <w:pStyle w:val="Heading2"/>
        <w:rPr>
          <w:rFonts w:ascii="Menlo Regular" w:hAnsi="Menlo Regular" w:cs="Menlo Regular"/>
          <w:b w:val="0"/>
          <w:sz w:val="22"/>
          <w:szCs w:val="22"/>
        </w:rPr>
      </w:pPr>
      <w:r>
        <w:rPr>
          <w:rFonts w:ascii="Menlo Regular" w:hAnsi="Menlo Regular" w:cs="Menlo Regular"/>
          <w:b w:val="0"/>
          <w:sz w:val="22"/>
          <w:szCs w:val="22"/>
        </w:rPr>
        <w:lastRenderedPageBreak/>
        <w:tab/>
      </w:r>
    </w:p>
    <w:p w14:paraId="09B1A492" w14:textId="46C6762E" w:rsidR="00657DC6" w:rsidRPr="00657DC6" w:rsidRDefault="00657DC6" w:rsidP="00657DC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Based off the above tests the following results were received:</w:t>
      </w:r>
    </w:p>
    <w:tbl>
      <w:tblPr>
        <w:tblW w:w="6300" w:type="dxa"/>
        <w:tblLook w:val="04A0" w:firstRow="1" w:lastRow="0" w:firstColumn="1" w:lastColumn="0" w:noHBand="0" w:noVBand="1"/>
      </w:tblPr>
      <w:tblGrid>
        <w:gridCol w:w="2789"/>
        <w:gridCol w:w="747"/>
        <w:gridCol w:w="747"/>
        <w:gridCol w:w="747"/>
        <w:gridCol w:w="1270"/>
      </w:tblGrid>
      <w:tr w:rsidR="00657DC6" w:rsidRPr="00775E95" w14:paraId="6DFC5300" w14:textId="77777777" w:rsidTr="00657DC6">
        <w:trPr>
          <w:trHeight w:val="300"/>
        </w:trPr>
        <w:tc>
          <w:tcPr>
            <w:tcW w:w="6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D0958" w14:textId="77777777" w:rsidR="00657DC6" w:rsidRPr="00775E95" w:rsidRDefault="00657DC6" w:rsidP="00657D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All Times Are In Seconds ..</w:t>
            </w:r>
          </w:p>
        </w:tc>
      </w:tr>
      <w:tr w:rsidR="00657DC6" w:rsidRPr="00775E95" w14:paraId="25655581" w14:textId="77777777" w:rsidTr="00657DC6">
        <w:trPr>
          <w:trHeight w:val="300"/>
        </w:trPr>
        <w:tc>
          <w:tcPr>
            <w:tcW w:w="2789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040925A2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Figure</w:t>
            </w:r>
          </w:p>
        </w:tc>
        <w:tc>
          <w:tcPr>
            <w:tcW w:w="747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6DF56A6D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Test 1</w:t>
            </w:r>
          </w:p>
        </w:tc>
        <w:tc>
          <w:tcPr>
            <w:tcW w:w="747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7B00C8BC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 xml:space="preserve">Test 2 </w:t>
            </w:r>
          </w:p>
        </w:tc>
        <w:tc>
          <w:tcPr>
            <w:tcW w:w="747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6821DF49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Test 3</w:t>
            </w:r>
          </w:p>
        </w:tc>
        <w:tc>
          <w:tcPr>
            <w:tcW w:w="127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14:paraId="767FF19F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Average</w:t>
            </w:r>
          </w:p>
        </w:tc>
      </w:tr>
      <w:tr w:rsidR="00657DC6" w:rsidRPr="00775E95" w14:paraId="673ADE8C" w14:textId="77777777" w:rsidTr="00657DC6">
        <w:trPr>
          <w:trHeight w:val="300"/>
        </w:trPr>
        <w:tc>
          <w:tcPr>
            <w:tcW w:w="278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3B8DE957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Time Taken for io.php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E3D8047" w14:textId="1BA7DF84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110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286EFD2F" w14:textId="12367AC3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110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4F3C24D" w14:textId="4F1039F8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111</w:t>
            </w:r>
          </w:p>
        </w:tc>
        <w:tc>
          <w:tcPr>
            <w:tcW w:w="1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5671CFB9" w14:textId="3C8CC299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110.33333</w:t>
            </w:r>
          </w:p>
        </w:tc>
      </w:tr>
      <w:tr w:rsidR="00657DC6" w:rsidRPr="00775E95" w14:paraId="2D379200" w14:textId="77777777" w:rsidTr="00657DC6">
        <w:trPr>
          <w:trHeight w:val="300"/>
        </w:trPr>
        <w:tc>
          <w:tcPr>
            <w:tcW w:w="278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587881BE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Time Taken for cpu.php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22162A8B" w14:textId="7BA68F6B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86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476AEC24" w14:textId="3FD8FA93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86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6BF1EC27" w14:textId="7CFC18D9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86</w:t>
            </w:r>
          </w:p>
        </w:tc>
        <w:tc>
          <w:tcPr>
            <w:tcW w:w="1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3AFD9485" w14:textId="6E5225CE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86</w:t>
            </w:r>
          </w:p>
        </w:tc>
      </w:tr>
      <w:tr w:rsidR="00657DC6" w:rsidRPr="00775E95" w14:paraId="693AC433" w14:textId="77777777" w:rsidTr="00657DC6">
        <w:trPr>
          <w:trHeight w:val="315"/>
        </w:trPr>
        <w:tc>
          <w:tcPr>
            <w:tcW w:w="2789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7E8E21E" w14:textId="77777777" w:rsidR="00657DC6" w:rsidRPr="00775E95" w:rsidRDefault="00657DC6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Final Number Used</w:t>
            </w:r>
            <w:r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 xml:space="preserve"> (just average)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C3763C0" w14:textId="77777777" w:rsidR="00657DC6" w:rsidRPr="00775E95" w:rsidRDefault="00657DC6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03FAA833" w14:textId="77777777" w:rsidR="00657DC6" w:rsidRPr="00775E95" w:rsidRDefault="00657DC6" w:rsidP="00657DC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42137223" w14:textId="77777777" w:rsidR="00657DC6" w:rsidRPr="00775E95" w:rsidRDefault="00657DC6" w:rsidP="00657DC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en-AU" w:eastAsia="en-AU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FFFFFF"/>
              <w:bottom w:val="double" w:sz="6" w:space="0" w:color="auto"/>
              <w:right w:val="nil"/>
            </w:tcBorders>
            <w:shd w:val="clear" w:color="A6A6A6" w:fill="A6A6A6"/>
            <w:noWrap/>
            <w:vAlign w:val="bottom"/>
            <w:hideMark/>
          </w:tcPr>
          <w:p w14:paraId="7F0E78BC" w14:textId="60815309" w:rsidR="00657DC6" w:rsidRPr="00775E95" w:rsidRDefault="00331B6D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98.166665</w:t>
            </w:r>
          </w:p>
        </w:tc>
      </w:tr>
      <w:tr w:rsidR="00657DC6" w:rsidRPr="00775E95" w14:paraId="24CB7B09" w14:textId="77777777" w:rsidTr="00657DC6">
        <w:trPr>
          <w:trHeight w:val="315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B4C4" w14:textId="77777777" w:rsidR="00657DC6" w:rsidRPr="00775E95" w:rsidRDefault="00657DC6" w:rsidP="00657DC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48DAF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C3B2F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2DEC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9AB3F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</w:tr>
      <w:tr w:rsidR="00657DC6" w:rsidRPr="00775E95" w14:paraId="2D3948FC" w14:textId="77777777" w:rsidTr="00657DC6">
        <w:trPr>
          <w:trHeight w:val="315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BD85F" w14:textId="77777777" w:rsidR="00657DC6" w:rsidRPr="00775E95" w:rsidRDefault="00657DC6" w:rsidP="00657D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86EA7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E9FB12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1CBDE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6AD76" w14:textId="77777777" w:rsidR="00657DC6" w:rsidRPr="00775E95" w:rsidRDefault="00657DC6" w:rsidP="00657D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</w:tr>
    </w:tbl>
    <w:p w14:paraId="47FE87B6" w14:textId="3A1C8863" w:rsidR="003040EC" w:rsidRDefault="003040EC" w:rsidP="001D3A7F">
      <w:pPr>
        <w:pStyle w:val="Heading2"/>
        <w:rPr>
          <w:rFonts w:ascii="Menlo Regular" w:hAnsi="Menlo Regular" w:cs="Menlo Regular"/>
          <w:b w:val="0"/>
          <w:sz w:val="22"/>
          <w:szCs w:val="22"/>
        </w:rPr>
      </w:pPr>
    </w:p>
    <w:p w14:paraId="73A90B84" w14:textId="2F75BD3B" w:rsidR="00657DC6" w:rsidRDefault="00657DC6" w:rsidP="00657DC6">
      <w:pPr>
        <w:rPr>
          <w:rFonts w:ascii="Menlo Regular" w:hAnsi="Menlo Regular" w:cs="Menlo Regular"/>
        </w:rPr>
      </w:pPr>
      <w:r w:rsidRPr="00657DC6">
        <w:rPr>
          <w:rFonts w:ascii="Menlo Regular" w:hAnsi="Menlo Regular" w:cs="Menlo Regular"/>
        </w:rPr>
        <w:t>So the result for loadfactors</w:t>
      </w:r>
      <w:r w:rsidR="006513A0">
        <w:rPr>
          <w:rFonts w:ascii="Menlo Regular" w:hAnsi="Menlo Regular" w:cs="Menlo Regular"/>
        </w:rPr>
        <w:t xml:space="preserve"> shown below</w:t>
      </w:r>
      <w:r w:rsidRPr="00657DC6">
        <w:rPr>
          <w:rFonts w:ascii="Menlo Regular" w:hAnsi="Menlo Regular" w:cs="Menlo Regular"/>
        </w:rPr>
        <w:t xml:space="preserve"> was: </w:t>
      </w:r>
      <w:r w:rsidR="00331B6D">
        <w:rPr>
          <w:rFonts w:ascii="Menlo Regular" w:hAnsi="Menlo Regular" w:cs="Menlo Regular"/>
        </w:rPr>
        <w:t>98.17</w:t>
      </w:r>
      <w:r w:rsidR="00FB7EB0">
        <w:rPr>
          <w:rFonts w:ascii="Menlo Regular" w:hAnsi="Menlo Regular" w:cs="Menlo Regular"/>
        </w:rPr>
        <w:t xml:space="preserve"> secs</w:t>
      </w:r>
    </w:p>
    <w:p w14:paraId="37ED3239" w14:textId="3A524262" w:rsidR="00331B6D" w:rsidRDefault="00331B6D" w:rsidP="00657DC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A: 1</w:t>
      </w:r>
    </w:p>
    <w:p w14:paraId="21AC8DCD" w14:textId="00C97941" w:rsidR="00331B6D" w:rsidRPr="00657DC6" w:rsidRDefault="00331B6D" w:rsidP="00657DC6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B: 2</w:t>
      </w:r>
    </w:p>
    <w:p w14:paraId="14948531" w14:textId="77777777" w:rsidR="003040EC" w:rsidRDefault="003040EC" w:rsidP="001D3A7F">
      <w:pPr>
        <w:pStyle w:val="Heading2"/>
        <w:rPr>
          <w:u w:val="single"/>
        </w:rPr>
      </w:pPr>
    </w:p>
    <w:p w14:paraId="20C65CA7" w14:textId="77777777" w:rsidR="003040EC" w:rsidRDefault="003040EC" w:rsidP="001D3A7F">
      <w:pPr>
        <w:pStyle w:val="Heading2"/>
        <w:rPr>
          <w:u w:val="single"/>
        </w:rPr>
      </w:pPr>
    </w:p>
    <w:p w14:paraId="74DD40D1" w14:textId="77777777" w:rsidR="003040EC" w:rsidRDefault="003040EC" w:rsidP="001D3A7F">
      <w:pPr>
        <w:pStyle w:val="Heading2"/>
        <w:rPr>
          <w:u w:val="single"/>
        </w:rPr>
      </w:pPr>
    </w:p>
    <w:p w14:paraId="670C7D12" w14:textId="77777777" w:rsidR="003040EC" w:rsidRDefault="003040EC" w:rsidP="001D3A7F">
      <w:pPr>
        <w:pStyle w:val="Heading2"/>
        <w:rPr>
          <w:u w:val="single"/>
        </w:rPr>
      </w:pPr>
    </w:p>
    <w:p w14:paraId="65271226" w14:textId="77777777" w:rsidR="003040EC" w:rsidRDefault="003040EC" w:rsidP="001D3A7F">
      <w:pPr>
        <w:pStyle w:val="Heading2"/>
        <w:rPr>
          <w:u w:val="single"/>
        </w:rPr>
      </w:pPr>
    </w:p>
    <w:p w14:paraId="26F02A40" w14:textId="77777777" w:rsidR="003040EC" w:rsidRDefault="003040EC" w:rsidP="001D3A7F">
      <w:pPr>
        <w:pStyle w:val="Heading2"/>
        <w:rPr>
          <w:u w:val="single"/>
        </w:rPr>
      </w:pPr>
    </w:p>
    <w:p w14:paraId="6691A90C" w14:textId="77777777" w:rsidR="003040EC" w:rsidRDefault="003040EC" w:rsidP="001D3A7F">
      <w:pPr>
        <w:pStyle w:val="Heading2"/>
        <w:rPr>
          <w:u w:val="single"/>
        </w:rPr>
      </w:pPr>
    </w:p>
    <w:p w14:paraId="7D0F1C5B" w14:textId="77777777" w:rsidR="003040EC" w:rsidRDefault="003040EC" w:rsidP="001D3A7F">
      <w:pPr>
        <w:pStyle w:val="Heading2"/>
        <w:rPr>
          <w:u w:val="single"/>
        </w:rPr>
      </w:pPr>
    </w:p>
    <w:p w14:paraId="47BFB795" w14:textId="77777777" w:rsidR="003040EC" w:rsidRDefault="003040EC" w:rsidP="001D3A7F">
      <w:pPr>
        <w:pStyle w:val="Heading2"/>
        <w:rPr>
          <w:u w:val="single"/>
        </w:rPr>
      </w:pPr>
    </w:p>
    <w:p w14:paraId="6A753F80" w14:textId="77777777" w:rsidR="00331B6D" w:rsidRDefault="00331B6D" w:rsidP="00331B6D"/>
    <w:p w14:paraId="2F12008C" w14:textId="77777777" w:rsidR="00331B6D" w:rsidRDefault="00331B6D" w:rsidP="00331B6D"/>
    <w:p w14:paraId="60ABB5AD" w14:textId="77777777" w:rsidR="00331B6D" w:rsidRPr="00331B6D" w:rsidRDefault="00331B6D" w:rsidP="00331B6D"/>
    <w:p w14:paraId="19B18034" w14:textId="77777777" w:rsidR="001D3A7F" w:rsidRPr="00E121E5" w:rsidRDefault="00E121E5" w:rsidP="001D3A7F">
      <w:pPr>
        <w:pStyle w:val="Heading2"/>
      </w:pPr>
      <w:r w:rsidRPr="00060643">
        <w:rPr>
          <w:u w:val="single"/>
        </w:rPr>
        <w:lastRenderedPageBreak/>
        <w:t xml:space="preserve">Round 2 load tests run based off NEW LoadFactor </w:t>
      </w:r>
    </w:p>
    <w:p w14:paraId="49901465" w14:textId="77777777" w:rsidR="009E4A97" w:rsidRDefault="009E4A97" w:rsidP="009E4A97"/>
    <w:p w14:paraId="6E1995DA" w14:textId="7777777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Here the loadfactors chosen were:</w:t>
      </w:r>
    </w:p>
    <w:p w14:paraId="6696C786" w14:textId="605B645E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A: 1</w:t>
      </w:r>
    </w:p>
    <w:p w14:paraId="41715F48" w14:textId="313EA4BF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B: 5</w:t>
      </w:r>
    </w:p>
    <w:p w14:paraId="5522501C" w14:textId="77777777" w:rsidR="00E5118C" w:rsidRDefault="00E5118C" w:rsidP="00E5118C">
      <w:pPr>
        <w:rPr>
          <w:rFonts w:ascii="Menlo Regular" w:hAnsi="Menlo Regular" w:cs="Menlo Regular"/>
        </w:rPr>
      </w:pPr>
    </w:p>
    <w:p w14:paraId="60C25968" w14:textId="5F866AC0" w:rsidR="00133C69" w:rsidRDefault="00E5118C" w:rsidP="00133C6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B to work 5 times harder than Web Server A as it is larger instance</w:t>
      </w:r>
      <w:r w:rsidR="00133C69">
        <w:rPr>
          <w:rFonts w:ascii="Menlo Regular" w:hAnsi="Menlo Regular" w:cs="Menlo Regular"/>
        </w:rPr>
        <w:t>. i.e. Web Server B is t2.large and Web Server A is t2.micro</w:t>
      </w:r>
      <w:r w:rsidR="00A40702">
        <w:rPr>
          <w:rFonts w:ascii="Menlo Regular" w:hAnsi="Menlo Regular" w:cs="Menlo Regular"/>
        </w:rPr>
        <w:t xml:space="preserve"> thus can handle more </w:t>
      </w:r>
      <w:r w:rsidR="00B562BE">
        <w:rPr>
          <w:rFonts w:ascii="Menlo Regular" w:hAnsi="Menlo Regular" w:cs="Menlo Regular"/>
        </w:rPr>
        <w:t>requests</w:t>
      </w:r>
      <w:r w:rsidR="00A40702">
        <w:rPr>
          <w:rFonts w:ascii="Menlo Regular" w:hAnsi="Menlo Regular" w:cs="Menlo Regular"/>
        </w:rPr>
        <w:t xml:space="preserve">. </w:t>
      </w:r>
    </w:p>
    <w:p w14:paraId="22DF18B5" w14:textId="77777777" w:rsidR="00D2122C" w:rsidRDefault="00D2122C" w:rsidP="00133C69">
      <w:pPr>
        <w:rPr>
          <w:rFonts w:ascii="Menlo Regular" w:hAnsi="Menlo Regular" w:cs="Menlo Regular"/>
        </w:rPr>
      </w:pPr>
    </w:p>
    <w:p w14:paraId="102E3506" w14:textId="77777777" w:rsidR="00D2122C" w:rsidRDefault="00D2122C" w:rsidP="00D2122C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- Refer to Assignment Specs</w:t>
      </w:r>
    </w:p>
    <w:p w14:paraId="57B4D662" w14:textId="77777777" w:rsidR="00D2122C" w:rsidRDefault="00D2122C" w:rsidP="00D2122C">
      <w:pPr>
        <w:rPr>
          <w:rFonts w:ascii="Menlo Regular" w:hAnsi="Menlo Regular" w:cs="Menlo Regular"/>
        </w:rPr>
      </w:pPr>
    </w:p>
    <w:p w14:paraId="618A338A" w14:textId="77777777" w:rsidR="00D2122C" w:rsidRDefault="00D2122C" w:rsidP="00D2122C">
      <w:pPr>
        <w:rPr>
          <w:rFonts w:ascii="Menlo Regular" w:hAnsi="Menlo Regular" w:cs="Menlo Regular"/>
          <w:i/>
        </w:rPr>
      </w:pPr>
      <w:r>
        <w:rPr>
          <w:rFonts w:ascii="Menlo Regular" w:hAnsi="Menlo Regular" w:cs="Menlo Regular"/>
          <w:i/>
        </w:rPr>
        <w:t xml:space="preserve">“ </w:t>
      </w:r>
      <w:r w:rsidRPr="00C80B66">
        <w:rPr>
          <w:rFonts w:ascii="Menlo Regular" w:hAnsi="Menlo Regular" w:cs="Menlo Regular"/>
          <w:i/>
        </w:rPr>
        <w:t xml:space="preserve">Based off estimates from business, your load tests need to allow for </w:t>
      </w:r>
    </w:p>
    <w:p w14:paraId="0DE831D1" w14:textId="77777777" w:rsidR="00D2122C" w:rsidRPr="00C80B66" w:rsidRDefault="00D2122C" w:rsidP="00D2122C">
      <w:pPr>
        <w:rPr>
          <w:rFonts w:ascii="Menlo Regular" w:hAnsi="Menlo Regular" w:cs="Menlo Regular"/>
          <w:i/>
        </w:rPr>
      </w:pPr>
      <w:r>
        <w:rPr>
          <w:rFonts w:ascii="Menlo Regular" w:hAnsi="Menlo Regular" w:cs="Menlo Regular"/>
          <w:i/>
        </w:rPr>
        <w:t xml:space="preserve">/load/cpu.php has a concurrency of 10 &amp; test 150 requests. </w:t>
      </w:r>
    </w:p>
    <w:p w14:paraId="1FCBDBFF" w14:textId="77777777" w:rsidR="00D2122C" w:rsidRPr="00C80B66" w:rsidRDefault="00D2122C" w:rsidP="00D2122C">
      <w:pPr>
        <w:rPr>
          <w:rFonts w:ascii="Menlo Regular" w:hAnsi="Menlo Regular" w:cs="Menlo Regular"/>
          <w:i/>
        </w:rPr>
      </w:pPr>
      <w:r w:rsidRPr="00C80B66">
        <w:rPr>
          <w:rFonts w:ascii="Menlo Regular" w:hAnsi="Menlo Regular" w:cs="Menlo Regular"/>
          <w:i/>
        </w:rPr>
        <w:t xml:space="preserve">/load/io.php has a concurrency of 10 &amp; test 200 requests. </w:t>
      </w:r>
      <w:r>
        <w:rPr>
          <w:rFonts w:ascii="Menlo Regular" w:hAnsi="Menlo Regular" w:cs="Menlo Regular"/>
          <w:i/>
        </w:rPr>
        <w:t>“</w:t>
      </w:r>
    </w:p>
    <w:p w14:paraId="63C39724" w14:textId="77777777" w:rsidR="00D2122C" w:rsidRDefault="00D2122C" w:rsidP="00133C69">
      <w:pPr>
        <w:rPr>
          <w:rFonts w:ascii="Menlo Regular" w:hAnsi="Menlo Regular" w:cs="Menlo Regular"/>
        </w:rPr>
      </w:pPr>
    </w:p>
    <w:p w14:paraId="356133CF" w14:textId="7777777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 next tested the /load/io.php.script (this script was run 3 times)</w:t>
      </w:r>
    </w:p>
    <w:p w14:paraId="6D0D6031" w14:textId="7CAA52F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ab –c 10 –n </w:t>
      </w:r>
      <w:r w:rsidR="000E691A">
        <w:rPr>
          <w:rFonts w:ascii="Menlo Regular" w:hAnsi="Menlo Regular" w:cs="Menlo Regular"/>
        </w:rPr>
        <w:t>200</w:t>
      </w:r>
      <w:r>
        <w:rPr>
          <w:rFonts w:ascii="Menlo Regular" w:hAnsi="Menlo Regular" w:cs="Menlo Regular"/>
        </w:rPr>
        <w:t xml:space="preserve"> –k </w:t>
      </w:r>
      <w:r w:rsidR="00E8625A">
        <w:rPr>
          <w:rFonts w:ascii="Menlo Regular" w:hAnsi="Menlo Regular" w:cs="Menlo Regular"/>
        </w:rPr>
        <w:t>http://54.66.168.77:80</w:t>
      </w:r>
      <w:r>
        <w:rPr>
          <w:rFonts w:ascii="Menlo Regular" w:hAnsi="Menlo Regular" w:cs="Menlo Regular"/>
        </w:rPr>
        <w:t>/load/io.php</w:t>
      </w:r>
    </w:p>
    <w:p w14:paraId="13B0C942" w14:textId="77777777" w:rsidR="00F34DD2" w:rsidRDefault="00F34DD2" w:rsidP="00F34DD2">
      <w:pPr>
        <w:rPr>
          <w:rFonts w:ascii="Menlo Regular" w:hAnsi="Menlo Regular" w:cs="Menlo Regular"/>
        </w:rPr>
      </w:pPr>
    </w:p>
    <w:p w14:paraId="002599FC" w14:textId="7777777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 next tested the /load/cpu.php script(this script was also run 3 times)</w:t>
      </w:r>
    </w:p>
    <w:p w14:paraId="3D910415" w14:textId="371D9B0E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ab –c 10 –n </w:t>
      </w:r>
      <w:r w:rsidR="000E691A">
        <w:rPr>
          <w:rFonts w:ascii="Menlo Regular" w:hAnsi="Menlo Regular" w:cs="Menlo Regular"/>
        </w:rPr>
        <w:t>150</w:t>
      </w:r>
      <w:r>
        <w:rPr>
          <w:rFonts w:ascii="Menlo Regular" w:hAnsi="Menlo Regular" w:cs="Menlo Regular"/>
        </w:rPr>
        <w:t xml:space="preserve"> –k </w:t>
      </w:r>
      <w:r w:rsidR="00E8625A">
        <w:rPr>
          <w:rFonts w:ascii="Menlo Regular" w:hAnsi="Menlo Regular" w:cs="Menlo Regular"/>
        </w:rPr>
        <w:t>http://54.66.168.77:80</w:t>
      </w:r>
      <w:r>
        <w:rPr>
          <w:rFonts w:ascii="Menlo Regular" w:hAnsi="Menlo Regular" w:cs="Menlo Regular"/>
        </w:rPr>
        <w:t>/load/cpu.php</w:t>
      </w:r>
    </w:p>
    <w:p w14:paraId="2FE9A190" w14:textId="77777777" w:rsidR="00F34DD2" w:rsidRDefault="00F34DD2" w:rsidP="00F34DD2">
      <w:pPr>
        <w:rPr>
          <w:rFonts w:ascii="Menlo Regular" w:hAnsi="Menlo Regular" w:cs="Menlo Regular"/>
        </w:rPr>
      </w:pPr>
    </w:p>
    <w:p w14:paraId="4F915813" w14:textId="77777777" w:rsidR="00D2122C" w:rsidRDefault="00D2122C" w:rsidP="00F34DD2">
      <w:pPr>
        <w:rPr>
          <w:rFonts w:ascii="Menlo Regular" w:hAnsi="Menlo Regular" w:cs="Menlo Regular"/>
        </w:rPr>
      </w:pPr>
    </w:p>
    <w:p w14:paraId="15ECAF04" w14:textId="77777777" w:rsidR="00D2122C" w:rsidRDefault="00D2122C" w:rsidP="00F34DD2">
      <w:pPr>
        <w:rPr>
          <w:rFonts w:ascii="Menlo Regular" w:hAnsi="Menlo Regular" w:cs="Menlo Regular"/>
        </w:rPr>
      </w:pPr>
    </w:p>
    <w:p w14:paraId="3402E553" w14:textId="77777777" w:rsidR="00D2122C" w:rsidRDefault="00D2122C" w:rsidP="00F34DD2">
      <w:pPr>
        <w:rPr>
          <w:rFonts w:ascii="Menlo Regular" w:hAnsi="Menlo Regular" w:cs="Menlo Regular"/>
        </w:rPr>
      </w:pPr>
    </w:p>
    <w:p w14:paraId="6E2475D2" w14:textId="77777777" w:rsidR="00D2122C" w:rsidRDefault="00D2122C" w:rsidP="00F34DD2">
      <w:pPr>
        <w:rPr>
          <w:rFonts w:ascii="Menlo Regular" w:hAnsi="Menlo Regular" w:cs="Menlo Regular"/>
        </w:rPr>
      </w:pPr>
    </w:p>
    <w:p w14:paraId="07C8DCDF" w14:textId="77777777" w:rsidR="00D2122C" w:rsidRDefault="00D2122C" w:rsidP="00F34DD2">
      <w:pPr>
        <w:rPr>
          <w:rFonts w:ascii="Menlo Regular" w:hAnsi="Menlo Regular" w:cs="Menlo Regular"/>
        </w:rPr>
      </w:pPr>
    </w:p>
    <w:p w14:paraId="3FCE19EC" w14:textId="77777777" w:rsidR="00D2122C" w:rsidRDefault="00D2122C" w:rsidP="00F34DD2">
      <w:pPr>
        <w:rPr>
          <w:rFonts w:ascii="Menlo Regular" w:hAnsi="Menlo Regular" w:cs="Menlo Regular"/>
        </w:rPr>
      </w:pPr>
    </w:p>
    <w:p w14:paraId="7412981B" w14:textId="77777777" w:rsidR="00D3727A" w:rsidRDefault="00D3727A" w:rsidP="00F34DD2">
      <w:pPr>
        <w:rPr>
          <w:rFonts w:ascii="Menlo Regular" w:hAnsi="Menlo Regular" w:cs="Menlo Regular"/>
        </w:rPr>
      </w:pPr>
    </w:p>
    <w:p w14:paraId="08624703" w14:textId="77777777" w:rsidR="00D3727A" w:rsidRDefault="00D3727A" w:rsidP="00F34DD2">
      <w:pPr>
        <w:rPr>
          <w:rFonts w:ascii="Menlo Regular" w:hAnsi="Menlo Regular" w:cs="Menlo Regular"/>
        </w:rPr>
      </w:pPr>
    </w:p>
    <w:p w14:paraId="30E7D978" w14:textId="7777777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1</w:t>
      </w:r>
    </w:p>
    <w:p w14:paraId="25278562" w14:textId="21B559E0" w:rsidR="00133C69" w:rsidRDefault="00400D1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io.php</w:t>
      </w:r>
    </w:p>
    <w:p w14:paraId="7834C562" w14:textId="77777777" w:rsidR="00133C69" w:rsidRDefault="00133C69" w:rsidP="00F34DD2">
      <w:pPr>
        <w:rPr>
          <w:rFonts w:ascii="Menlo Regular" w:hAnsi="Menlo Regular" w:cs="Menlo Regular"/>
        </w:rPr>
      </w:pPr>
    </w:p>
    <w:p w14:paraId="498EA75C" w14:textId="5D07E53D" w:rsidR="00F34DD2" w:rsidRDefault="0091554A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6A4DC37E" wp14:editId="12F22D8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943600" cy="598741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247BD" w14:textId="77777777" w:rsidR="005B6531" w:rsidRDefault="005B6531" w:rsidP="00F34DD2">
      <w:pPr>
        <w:rPr>
          <w:rFonts w:ascii="Menlo Regular" w:hAnsi="Menlo Regular" w:cs="Menlo Regular"/>
        </w:rPr>
      </w:pPr>
    </w:p>
    <w:p w14:paraId="6896F686" w14:textId="2E53B9B3" w:rsidR="005B6531" w:rsidRDefault="005B6531" w:rsidP="00F34DD2">
      <w:pPr>
        <w:rPr>
          <w:rFonts w:ascii="Menlo Regular" w:hAnsi="Menlo Regular" w:cs="Menlo Regular"/>
        </w:rPr>
      </w:pPr>
    </w:p>
    <w:p w14:paraId="027C5CDB" w14:textId="77777777" w:rsidR="005B6531" w:rsidRDefault="005B6531" w:rsidP="00F34DD2">
      <w:pPr>
        <w:rPr>
          <w:rFonts w:ascii="Menlo Regular" w:hAnsi="Menlo Regular" w:cs="Menlo Regular"/>
        </w:rPr>
      </w:pPr>
    </w:p>
    <w:p w14:paraId="7802FFCB" w14:textId="77777777" w:rsidR="005B6531" w:rsidRDefault="005B6531" w:rsidP="00F34DD2">
      <w:pPr>
        <w:rPr>
          <w:rFonts w:ascii="Menlo Regular" w:hAnsi="Menlo Regular" w:cs="Menlo Regular"/>
        </w:rPr>
      </w:pPr>
    </w:p>
    <w:p w14:paraId="67B2BE49" w14:textId="77777777" w:rsidR="00622A8C" w:rsidRDefault="00622A8C" w:rsidP="00F34DD2">
      <w:pPr>
        <w:rPr>
          <w:rFonts w:ascii="Menlo Regular" w:hAnsi="Menlo Regular" w:cs="Menlo Regular"/>
        </w:rPr>
      </w:pPr>
    </w:p>
    <w:p w14:paraId="36A81D9E" w14:textId="77777777" w:rsidR="0091554A" w:rsidRDefault="0091554A" w:rsidP="00F34DD2">
      <w:pPr>
        <w:rPr>
          <w:rFonts w:ascii="Menlo Regular" w:hAnsi="Menlo Regular" w:cs="Menlo Regular"/>
        </w:rPr>
      </w:pPr>
    </w:p>
    <w:p w14:paraId="6A84F470" w14:textId="77777777" w:rsidR="0091554A" w:rsidRDefault="0091554A" w:rsidP="00F34DD2">
      <w:pPr>
        <w:rPr>
          <w:rFonts w:ascii="Menlo Regular" w:hAnsi="Menlo Regular" w:cs="Menlo Regular"/>
        </w:rPr>
      </w:pPr>
    </w:p>
    <w:p w14:paraId="09A255D1" w14:textId="77777777" w:rsidR="0091554A" w:rsidRDefault="0091554A" w:rsidP="00F34DD2">
      <w:pPr>
        <w:rPr>
          <w:rFonts w:ascii="Menlo Regular" w:hAnsi="Menlo Regular" w:cs="Menlo Regular"/>
        </w:rPr>
      </w:pPr>
    </w:p>
    <w:p w14:paraId="33C2E055" w14:textId="77777777" w:rsidR="0091554A" w:rsidRDefault="0091554A" w:rsidP="00F34DD2">
      <w:pPr>
        <w:rPr>
          <w:rFonts w:ascii="Menlo Regular" w:hAnsi="Menlo Regular" w:cs="Menlo Regular"/>
        </w:rPr>
      </w:pPr>
    </w:p>
    <w:p w14:paraId="5624F990" w14:textId="77777777" w:rsidR="0091554A" w:rsidRDefault="0091554A" w:rsidP="00F34DD2">
      <w:pPr>
        <w:rPr>
          <w:rFonts w:ascii="Menlo Regular" w:hAnsi="Menlo Regular" w:cs="Menlo Regular"/>
        </w:rPr>
      </w:pPr>
    </w:p>
    <w:p w14:paraId="6386FD99" w14:textId="77777777" w:rsidR="0091554A" w:rsidRDefault="0091554A" w:rsidP="00F34DD2">
      <w:pPr>
        <w:rPr>
          <w:rFonts w:ascii="Menlo Regular" w:hAnsi="Menlo Regular" w:cs="Menlo Regular"/>
        </w:rPr>
      </w:pPr>
    </w:p>
    <w:p w14:paraId="4CBBD330" w14:textId="77777777" w:rsidR="0091554A" w:rsidRDefault="0091554A" w:rsidP="00F34DD2">
      <w:pPr>
        <w:rPr>
          <w:rFonts w:ascii="Menlo Regular" w:hAnsi="Menlo Regular" w:cs="Menlo Regular"/>
        </w:rPr>
      </w:pPr>
    </w:p>
    <w:p w14:paraId="5CA1B4E6" w14:textId="77777777" w:rsidR="0091554A" w:rsidRDefault="0091554A" w:rsidP="00F34DD2">
      <w:pPr>
        <w:rPr>
          <w:rFonts w:ascii="Menlo Regular" w:hAnsi="Menlo Regular" w:cs="Menlo Regular"/>
        </w:rPr>
      </w:pPr>
    </w:p>
    <w:p w14:paraId="42A5BAF0" w14:textId="77777777" w:rsidR="0091554A" w:rsidRDefault="0091554A" w:rsidP="00F34DD2">
      <w:pPr>
        <w:rPr>
          <w:rFonts w:ascii="Menlo Regular" w:hAnsi="Menlo Regular" w:cs="Menlo Regular"/>
        </w:rPr>
      </w:pPr>
    </w:p>
    <w:p w14:paraId="6B016BCA" w14:textId="77777777" w:rsidR="0091554A" w:rsidRDefault="0091554A" w:rsidP="00F34DD2">
      <w:pPr>
        <w:rPr>
          <w:rFonts w:ascii="Menlo Regular" w:hAnsi="Menlo Regular" w:cs="Menlo Regular"/>
        </w:rPr>
      </w:pPr>
    </w:p>
    <w:p w14:paraId="30912616" w14:textId="77777777" w:rsidR="0091554A" w:rsidRDefault="0091554A" w:rsidP="00F34DD2">
      <w:pPr>
        <w:rPr>
          <w:rFonts w:ascii="Menlo Regular" w:hAnsi="Menlo Regular" w:cs="Menlo Regular"/>
        </w:rPr>
      </w:pPr>
    </w:p>
    <w:p w14:paraId="4B6EDDA7" w14:textId="77777777" w:rsidR="0091554A" w:rsidRDefault="0091554A" w:rsidP="00F34DD2">
      <w:pPr>
        <w:rPr>
          <w:rFonts w:ascii="Menlo Regular" w:hAnsi="Menlo Regular" w:cs="Menlo Regular"/>
        </w:rPr>
      </w:pPr>
    </w:p>
    <w:p w14:paraId="773A2A54" w14:textId="77777777" w:rsidR="0091554A" w:rsidRDefault="0091554A" w:rsidP="00F34DD2">
      <w:pPr>
        <w:rPr>
          <w:rFonts w:ascii="Menlo Regular" w:hAnsi="Menlo Regular" w:cs="Menlo Regular"/>
        </w:rPr>
      </w:pPr>
    </w:p>
    <w:p w14:paraId="0D76D07B" w14:textId="77777777" w:rsidR="0091554A" w:rsidRDefault="0091554A" w:rsidP="00F34DD2">
      <w:pPr>
        <w:rPr>
          <w:rFonts w:ascii="Menlo Regular" w:hAnsi="Menlo Regular" w:cs="Menlo Regular"/>
        </w:rPr>
      </w:pPr>
    </w:p>
    <w:p w14:paraId="2228AAD2" w14:textId="77777777" w:rsidR="0091554A" w:rsidRDefault="0091554A" w:rsidP="00F34DD2">
      <w:pPr>
        <w:rPr>
          <w:rFonts w:ascii="Menlo Regular" w:hAnsi="Menlo Regular" w:cs="Menlo Regular"/>
        </w:rPr>
      </w:pPr>
    </w:p>
    <w:p w14:paraId="1621360E" w14:textId="77777777" w:rsidR="0091554A" w:rsidRDefault="0091554A" w:rsidP="00F34DD2">
      <w:pPr>
        <w:rPr>
          <w:rFonts w:ascii="Menlo Regular" w:hAnsi="Menlo Regular" w:cs="Menlo Regular"/>
        </w:rPr>
      </w:pPr>
    </w:p>
    <w:p w14:paraId="13236D30" w14:textId="77777777" w:rsidR="0091554A" w:rsidRDefault="0091554A" w:rsidP="00F34DD2">
      <w:pPr>
        <w:rPr>
          <w:rFonts w:ascii="Menlo Regular" w:hAnsi="Menlo Regular" w:cs="Menlo Regular"/>
        </w:rPr>
      </w:pPr>
    </w:p>
    <w:p w14:paraId="51208375" w14:textId="77777777" w:rsidR="0091554A" w:rsidRDefault="0091554A" w:rsidP="00F34DD2">
      <w:pPr>
        <w:rPr>
          <w:rFonts w:ascii="Menlo Regular" w:hAnsi="Menlo Regular" w:cs="Menlo Regular"/>
        </w:rPr>
      </w:pPr>
    </w:p>
    <w:p w14:paraId="6760021C" w14:textId="77777777" w:rsidR="0091554A" w:rsidRDefault="0091554A" w:rsidP="00F34DD2">
      <w:pPr>
        <w:rPr>
          <w:rFonts w:ascii="Menlo Regular" w:hAnsi="Menlo Regular" w:cs="Menlo Regular"/>
        </w:rPr>
      </w:pPr>
    </w:p>
    <w:p w14:paraId="693DC782" w14:textId="77777777" w:rsidR="0091554A" w:rsidRDefault="0091554A" w:rsidP="00F34DD2">
      <w:pPr>
        <w:rPr>
          <w:rFonts w:ascii="Menlo Regular" w:hAnsi="Menlo Regular" w:cs="Menlo Regular"/>
        </w:rPr>
      </w:pPr>
    </w:p>
    <w:p w14:paraId="021BB02E" w14:textId="77777777" w:rsidR="0091554A" w:rsidRDefault="0091554A" w:rsidP="00F34DD2">
      <w:pPr>
        <w:rPr>
          <w:rFonts w:ascii="Menlo Regular" w:hAnsi="Menlo Regular" w:cs="Menlo Regular"/>
        </w:rPr>
      </w:pPr>
    </w:p>
    <w:p w14:paraId="44051DD1" w14:textId="58ECD479" w:rsidR="005B6531" w:rsidRDefault="005B6531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1</w:t>
      </w:r>
    </w:p>
    <w:p w14:paraId="1355A0D6" w14:textId="16975235" w:rsidR="005B6531" w:rsidRDefault="00400D1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5707F746" w14:textId="791B9C1E" w:rsidR="005B6531" w:rsidRDefault="005B6531" w:rsidP="00F34DD2">
      <w:pPr>
        <w:rPr>
          <w:rFonts w:ascii="Menlo Regular" w:hAnsi="Menlo Regular" w:cs="Menlo Regular"/>
        </w:rPr>
      </w:pPr>
    </w:p>
    <w:p w14:paraId="67A627D9" w14:textId="334121F6" w:rsidR="005B6531" w:rsidRDefault="0024770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41AE6423" wp14:editId="64C0A5F8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5943600" cy="597408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8D7D" w14:textId="77777777" w:rsidR="005B6531" w:rsidRDefault="005B6531" w:rsidP="00F34DD2">
      <w:pPr>
        <w:rPr>
          <w:rFonts w:ascii="Menlo Regular" w:hAnsi="Menlo Regular" w:cs="Menlo Regular"/>
        </w:rPr>
      </w:pPr>
    </w:p>
    <w:p w14:paraId="5C67F68F" w14:textId="77777777" w:rsidR="005B6531" w:rsidRDefault="005B6531" w:rsidP="00F34DD2">
      <w:pPr>
        <w:rPr>
          <w:rFonts w:ascii="Menlo Regular" w:hAnsi="Menlo Regular" w:cs="Menlo Regular"/>
        </w:rPr>
      </w:pPr>
    </w:p>
    <w:p w14:paraId="1B6AB96C" w14:textId="77777777" w:rsidR="005B6531" w:rsidRDefault="005B6531" w:rsidP="00F34DD2">
      <w:pPr>
        <w:rPr>
          <w:rFonts w:ascii="Menlo Regular" w:hAnsi="Menlo Regular" w:cs="Menlo Regular"/>
        </w:rPr>
      </w:pPr>
    </w:p>
    <w:p w14:paraId="6858262B" w14:textId="77777777" w:rsidR="005B6531" w:rsidRDefault="005B6531" w:rsidP="00F34DD2">
      <w:pPr>
        <w:rPr>
          <w:rFonts w:ascii="Menlo Regular" w:hAnsi="Menlo Regular" w:cs="Menlo Regular"/>
        </w:rPr>
      </w:pPr>
    </w:p>
    <w:p w14:paraId="18BD39D5" w14:textId="77777777" w:rsidR="005B6531" w:rsidRDefault="005B6531" w:rsidP="00F34DD2">
      <w:pPr>
        <w:rPr>
          <w:rFonts w:ascii="Menlo Regular" w:hAnsi="Menlo Regular" w:cs="Menlo Regular"/>
        </w:rPr>
      </w:pPr>
    </w:p>
    <w:p w14:paraId="2E605DAC" w14:textId="77777777" w:rsidR="005B6531" w:rsidRDefault="005B6531" w:rsidP="00F34DD2">
      <w:pPr>
        <w:rPr>
          <w:rFonts w:ascii="Menlo Regular" w:hAnsi="Menlo Regular" w:cs="Menlo Regular"/>
        </w:rPr>
      </w:pPr>
    </w:p>
    <w:p w14:paraId="41F6594A" w14:textId="77777777" w:rsidR="005B6531" w:rsidRDefault="005B6531" w:rsidP="00F34DD2">
      <w:pPr>
        <w:rPr>
          <w:rFonts w:ascii="Menlo Regular" w:hAnsi="Menlo Regular" w:cs="Menlo Regular"/>
        </w:rPr>
      </w:pPr>
    </w:p>
    <w:p w14:paraId="22CC4281" w14:textId="77777777" w:rsidR="005B6531" w:rsidRDefault="005B6531" w:rsidP="00F34DD2">
      <w:pPr>
        <w:rPr>
          <w:rFonts w:ascii="Menlo Regular" w:hAnsi="Menlo Regular" w:cs="Menlo Regular"/>
        </w:rPr>
      </w:pPr>
    </w:p>
    <w:p w14:paraId="11200171" w14:textId="77777777" w:rsidR="005B6531" w:rsidRDefault="005B6531" w:rsidP="00F34DD2">
      <w:pPr>
        <w:rPr>
          <w:rFonts w:ascii="Menlo Regular" w:hAnsi="Menlo Regular" w:cs="Menlo Regular"/>
        </w:rPr>
      </w:pPr>
    </w:p>
    <w:p w14:paraId="13E416D5" w14:textId="77777777" w:rsidR="005B6531" w:rsidRDefault="005B6531" w:rsidP="00F34DD2">
      <w:pPr>
        <w:rPr>
          <w:rFonts w:ascii="Menlo Regular" w:hAnsi="Menlo Regular" w:cs="Menlo Regular"/>
        </w:rPr>
      </w:pPr>
    </w:p>
    <w:p w14:paraId="304CA77F" w14:textId="77777777" w:rsidR="005B6531" w:rsidRDefault="005B6531" w:rsidP="00F34DD2">
      <w:pPr>
        <w:rPr>
          <w:rFonts w:ascii="Menlo Regular" w:hAnsi="Menlo Regular" w:cs="Menlo Regular"/>
        </w:rPr>
      </w:pPr>
    </w:p>
    <w:p w14:paraId="07C27CDF" w14:textId="77777777" w:rsidR="005B6531" w:rsidRDefault="005B6531" w:rsidP="00F34DD2">
      <w:pPr>
        <w:rPr>
          <w:rFonts w:ascii="Menlo Regular" w:hAnsi="Menlo Regular" w:cs="Menlo Regular"/>
        </w:rPr>
      </w:pPr>
    </w:p>
    <w:p w14:paraId="4B3D204C" w14:textId="77777777" w:rsidR="005B6531" w:rsidRDefault="005B6531" w:rsidP="00F34DD2">
      <w:pPr>
        <w:rPr>
          <w:rFonts w:ascii="Menlo Regular" w:hAnsi="Menlo Regular" w:cs="Menlo Regular"/>
        </w:rPr>
      </w:pPr>
    </w:p>
    <w:p w14:paraId="030CE0AD" w14:textId="77777777" w:rsidR="005B6531" w:rsidRDefault="005B6531" w:rsidP="00F34DD2">
      <w:pPr>
        <w:rPr>
          <w:rFonts w:ascii="Menlo Regular" w:hAnsi="Menlo Regular" w:cs="Menlo Regular"/>
        </w:rPr>
      </w:pPr>
    </w:p>
    <w:p w14:paraId="2013F0E4" w14:textId="77777777" w:rsidR="005B6531" w:rsidRDefault="005B6531" w:rsidP="00F34DD2">
      <w:pPr>
        <w:rPr>
          <w:rFonts w:ascii="Menlo Regular" w:hAnsi="Menlo Regular" w:cs="Menlo Regular"/>
        </w:rPr>
      </w:pPr>
    </w:p>
    <w:p w14:paraId="380D1C78" w14:textId="77777777" w:rsidR="005B6531" w:rsidRDefault="005B6531" w:rsidP="00F34DD2">
      <w:pPr>
        <w:rPr>
          <w:rFonts w:ascii="Menlo Regular" w:hAnsi="Menlo Regular" w:cs="Menlo Regular"/>
        </w:rPr>
      </w:pPr>
    </w:p>
    <w:p w14:paraId="6A09F691" w14:textId="77777777" w:rsidR="005B6531" w:rsidRDefault="005B6531" w:rsidP="00F34DD2">
      <w:pPr>
        <w:rPr>
          <w:rFonts w:ascii="Menlo Regular" w:hAnsi="Menlo Regular" w:cs="Menlo Regular"/>
        </w:rPr>
      </w:pPr>
    </w:p>
    <w:p w14:paraId="1B4503C0" w14:textId="77777777" w:rsidR="005B6531" w:rsidRDefault="005B6531" w:rsidP="00F34DD2">
      <w:pPr>
        <w:rPr>
          <w:rFonts w:ascii="Menlo Regular" w:hAnsi="Menlo Regular" w:cs="Menlo Regular"/>
        </w:rPr>
      </w:pPr>
    </w:p>
    <w:p w14:paraId="41ADA5E1" w14:textId="77777777" w:rsidR="005B6531" w:rsidRDefault="005B6531" w:rsidP="00F34DD2">
      <w:pPr>
        <w:rPr>
          <w:rFonts w:ascii="Menlo Regular" w:hAnsi="Menlo Regular" w:cs="Menlo Regular"/>
        </w:rPr>
      </w:pPr>
    </w:p>
    <w:p w14:paraId="3DC18D5E" w14:textId="77777777" w:rsidR="005B6531" w:rsidRDefault="005B6531" w:rsidP="00F34DD2">
      <w:pPr>
        <w:rPr>
          <w:rFonts w:ascii="Menlo Regular" w:hAnsi="Menlo Regular" w:cs="Menlo Regular"/>
        </w:rPr>
      </w:pPr>
    </w:p>
    <w:p w14:paraId="455926D1" w14:textId="77777777" w:rsidR="005B6531" w:rsidRDefault="005B6531" w:rsidP="00F34DD2">
      <w:pPr>
        <w:rPr>
          <w:rFonts w:ascii="Menlo Regular" w:hAnsi="Menlo Regular" w:cs="Menlo Regular"/>
        </w:rPr>
      </w:pPr>
    </w:p>
    <w:p w14:paraId="0832E756" w14:textId="77777777" w:rsidR="005B6531" w:rsidRDefault="005B6531" w:rsidP="00F34DD2">
      <w:pPr>
        <w:rPr>
          <w:rFonts w:ascii="Menlo Regular" w:hAnsi="Menlo Regular" w:cs="Menlo Regular"/>
        </w:rPr>
      </w:pPr>
    </w:p>
    <w:p w14:paraId="23E185B1" w14:textId="1FC13F4F" w:rsidR="005B6531" w:rsidRDefault="005B6531" w:rsidP="00F34DD2">
      <w:pPr>
        <w:rPr>
          <w:rFonts w:ascii="Menlo Regular" w:hAnsi="Menlo Regular" w:cs="Menlo Regular"/>
        </w:rPr>
      </w:pPr>
    </w:p>
    <w:p w14:paraId="1DD29AAA" w14:textId="77777777" w:rsidR="005B6531" w:rsidRDefault="005B6531" w:rsidP="00F34DD2">
      <w:pPr>
        <w:rPr>
          <w:rFonts w:ascii="Menlo Regular" w:hAnsi="Menlo Regular" w:cs="Menlo Regular"/>
        </w:rPr>
      </w:pPr>
    </w:p>
    <w:p w14:paraId="33842A8C" w14:textId="77777777" w:rsidR="005B6531" w:rsidRDefault="005B6531" w:rsidP="00F34DD2">
      <w:pPr>
        <w:rPr>
          <w:rFonts w:ascii="Menlo Regular" w:hAnsi="Menlo Regular" w:cs="Menlo Regular"/>
        </w:rPr>
      </w:pPr>
    </w:p>
    <w:p w14:paraId="6FC86741" w14:textId="77777777" w:rsidR="0091554A" w:rsidRDefault="0091554A" w:rsidP="00F34DD2">
      <w:pPr>
        <w:rPr>
          <w:rFonts w:ascii="Menlo Regular" w:hAnsi="Menlo Regular" w:cs="Menlo Regular"/>
        </w:rPr>
      </w:pPr>
    </w:p>
    <w:p w14:paraId="00B75B4D" w14:textId="7777777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2</w:t>
      </w:r>
    </w:p>
    <w:p w14:paraId="1B853711" w14:textId="0F138CEB" w:rsidR="00133C69" w:rsidRDefault="00400D1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io.php</w:t>
      </w:r>
    </w:p>
    <w:p w14:paraId="609E4165" w14:textId="06EB7D3B" w:rsidR="00133C69" w:rsidRDefault="00133C69" w:rsidP="00F34DD2">
      <w:pPr>
        <w:rPr>
          <w:rFonts w:ascii="Menlo Regular" w:hAnsi="Menlo Regular" w:cs="Menlo Regular"/>
        </w:rPr>
      </w:pPr>
    </w:p>
    <w:p w14:paraId="15365B83" w14:textId="132FE766" w:rsidR="00F34DD2" w:rsidRDefault="00A02E59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40970BB0" wp14:editId="2FCCF8E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943600" cy="598741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00665" w14:textId="57748608" w:rsidR="005B6531" w:rsidRDefault="005B6531" w:rsidP="00F34DD2">
      <w:pPr>
        <w:rPr>
          <w:rFonts w:ascii="Menlo Regular" w:hAnsi="Menlo Regular" w:cs="Menlo Regular"/>
        </w:rPr>
      </w:pPr>
    </w:p>
    <w:p w14:paraId="6621FB66" w14:textId="77777777" w:rsidR="005B6531" w:rsidRDefault="005B6531" w:rsidP="00F34DD2">
      <w:pPr>
        <w:rPr>
          <w:rFonts w:ascii="Menlo Regular" w:hAnsi="Menlo Regular" w:cs="Menlo Regular"/>
        </w:rPr>
      </w:pPr>
    </w:p>
    <w:p w14:paraId="40B6666D" w14:textId="77777777" w:rsidR="005B6531" w:rsidRDefault="005B6531" w:rsidP="00F34DD2">
      <w:pPr>
        <w:rPr>
          <w:rFonts w:ascii="Menlo Regular" w:hAnsi="Menlo Regular" w:cs="Menlo Regular"/>
        </w:rPr>
      </w:pPr>
    </w:p>
    <w:p w14:paraId="30842C6E" w14:textId="77777777" w:rsidR="005B6531" w:rsidRDefault="005B6531" w:rsidP="00F34DD2">
      <w:pPr>
        <w:rPr>
          <w:rFonts w:ascii="Menlo Regular" w:hAnsi="Menlo Regular" w:cs="Menlo Regular"/>
        </w:rPr>
      </w:pPr>
    </w:p>
    <w:p w14:paraId="368B177A" w14:textId="77777777" w:rsidR="00622A8C" w:rsidRDefault="00622A8C" w:rsidP="00F34DD2">
      <w:pPr>
        <w:rPr>
          <w:rFonts w:ascii="Menlo Regular" w:hAnsi="Menlo Regular" w:cs="Menlo Regular"/>
        </w:rPr>
      </w:pPr>
    </w:p>
    <w:p w14:paraId="348FAE59" w14:textId="77777777" w:rsidR="0091554A" w:rsidRDefault="0091554A" w:rsidP="00F34DD2">
      <w:pPr>
        <w:rPr>
          <w:rFonts w:ascii="Menlo Regular" w:hAnsi="Menlo Regular" w:cs="Menlo Regular"/>
        </w:rPr>
      </w:pPr>
    </w:p>
    <w:p w14:paraId="0720547E" w14:textId="77777777" w:rsidR="0091554A" w:rsidRDefault="0091554A" w:rsidP="00F34DD2">
      <w:pPr>
        <w:rPr>
          <w:rFonts w:ascii="Menlo Regular" w:hAnsi="Menlo Regular" w:cs="Menlo Regular"/>
        </w:rPr>
      </w:pPr>
    </w:p>
    <w:p w14:paraId="7E56162C" w14:textId="77777777" w:rsidR="0091554A" w:rsidRDefault="0091554A" w:rsidP="00F34DD2">
      <w:pPr>
        <w:rPr>
          <w:rFonts w:ascii="Menlo Regular" w:hAnsi="Menlo Regular" w:cs="Menlo Regular"/>
        </w:rPr>
      </w:pPr>
    </w:p>
    <w:p w14:paraId="479DA339" w14:textId="77777777" w:rsidR="0091554A" w:rsidRDefault="0091554A" w:rsidP="00F34DD2">
      <w:pPr>
        <w:rPr>
          <w:rFonts w:ascii="Menlo Regular" w:hAnsi="Menlo Regular" w:cs="Menlo Regular"/>
        </w:rPr>
      </w:pPr>
    </w:p>
    <w:p w14:paraId="058BAAAF" w14:textId="77777777" w:rsidR="0091554A" w:rsidRDefault="0091554A" w:rsidP="00F34DD2">
      <w:pPr>
        <w:rPr>
          <w:rFonts w:ascii="Menlo Regular" w:hAnsi="Menlo Regular" w:cs="Menlo Regular"/>
        </w:rPr>
      </w:pPr>
    </w:p>
    <w:p w14:paraId="5A1FC168" w14:textId="77777777" w:rsidR="0091554A" w:rsidRDefault="0091554A" w:rsidP="00F34DD2">
      <w:pPr>
        <w:rPr>
          <w:rFonts w:ascii="Menlo Regular" w:hAnsi="Menlo Regular" w:cs="Menlo Regular"/>
        </w:rPr>
      </w:pPr>
    </w:p>
    <w:p w14:paraId="0F4B97B7" w14:textId="77777777" w:rsidR="0091554A" w:rsidRDefault="0091554A" w:rsidP="00F34DD2">
      <w:pPr>
        <w:rPr>
          <w:rFonts w:ascii="Menlo Regular" w:hAnsi="Menlo Regular" w:cs="Menlo Regular"/>
        </w:rPr>
      </w:pPr>
    </w:p>
    <w:p w14:paraId="6207EE4B" w14:textId="77777777" w:rsidR="0091554A" w:rsidRDefault="0091554A" w:rsidP="00F34DD2">
      <w:pPr>
        <w:rPr>
          <w:rFonts w:ascii="Menlo Regular" w:hAnsi="Menlo Regular" w:cs="Menlo Regular"/>
        </w:rPr>
      </w:pPr>
    </w:p>
    <w:p w14:paraId="654D9088" w14:textId="77777777" w:rsidR="0091554A" w:rsidRDefault="0091554A" w:rsidP="00F34DD2">
      <w:pPr>
        <w:rPr>
          <w:rFonts w:ascii="Menlo Regular" w:hAnsi="Menlo Regular" w:cs="Menlo Regular"/>
        </w:rPr>
      </w:pPr>
    </w:p>
    <w:p w14:paraId="6BAE90B6" w14:textId="77777777" w:rsidR="0091554A" w:rsidRDefault="0091554A" w:rsidP="00F34DD2">
      <w:pPr>
        <w:rPr>
          <w:rFonts w:ascii="Menlo Regular" w:hAnsi="Menlo Regular" w:cs="Menlo Regular"/>
        </w:rPr>
      </w:pPr>
    </w:p>
    <w:p w14:paraId="22F2981F" w14:textId="77777777" w:rsidR="0091554A" w:rsidRDefault="0091554A" w:rsidP="00F34DD2">
      <w:pPr>
        <w:rPr>
          <w:rFonts w:ascii="Menlo Regular" w:hAnsi="Menlo Regular" w:cs="Menlo Regular"/>
        </w:rPr>
      </w:pPr>
    </w:p>
    <w:p w14:paraId="4FC2966E" w14:textId="77777777" w:rsidR="0091554A" w:rsidRDefault="0091554A" w:rsidP="00F34DD2">
      <w:pPr>
        <w:rPr>
          <w:rFonts w:ascii="Menlo Regular" w:hAnsi="Menlo Regular" w:cs="Menlo Regular"/>
        </w:rPr>
      </w:pPr>
    </w:p>
    <w:p w14:paraId="7711EA80" w14:textId="77777777" w:rsidR="0091554A" w:rsidRDefault="0091554A" w:rsidP="00F34DD2">
      <w:pPr>
        <w:rPr>
          <w:rFonts w:ascii="Menlo Regular" w:hAnsi="Menlo Regular" w:cs="Menlo Regular"/>
        </w:rPr>
      </w:pPr>
    </w:p>
    <w:p w14:paraId="055E29F6" w14:textId="77777777" w:rsidR="0091554A" w:rsidRDefault="0091554A" w:rsidP="00F34DD2">
      <w:pPr>
        <w:rPr>
          <w:rFonts w:ascii="Menlo Regular" w:hAnsi="Menlo Regular" w:cs="Menlo Regular"/>
        </w:rPr>
      </w:pPr>
    </w:p>
    <w:p w14:paraId="087C86C8" w14:textId="77777777" w:rsidR="0091554A" w:rsidRDefault="0091554A" w:rsidP="00F34DD2">
      <w:pPr>
        <w:rPr>
          <w:rFonts w:ascii="Menlo Regular" w:hAnsi="Menlo Regular" w:cs="Menlo Regular"/>
        </w:rPr>
      </w:pPr>
    </w:p>
    <w:p w14:paraId="2C4B53EA" w14:textId="77777777" w:rsidR="0091554A" w:rsidRDefault="0091554A" w:rsidP="00F34DD2">
      <w:pPr>
        <w:rPr>
          <w:rFonts w:ascii="Menlo Regular" w:hAnsi="Menlo Regular" w:cs="Menlo Regular"/>
        </w:rPr>
      </w:pPr>
    </w:p>
    <w:p w14:paraId="60DF06C1" w14:textId="77777777" w:rsidR="0091554A" w:rsidRDefault="0091554A" w:rsidP="00F34DD2">
      <w:pPr>
        <w:rPr>
          <w:rFonts w:ascii="Menlo Regular" w:hAnsi="Menlo Regular" w:cs="Menlo Regular"/>
        </w:rPr>
      </w:pPr>
    </w:p>
    <w:p w14:paraId="671316A4" w14:textId="77777777" w:rsidR="0091554A" w:rsidRDefault="0091554A" w:rsidP="00F34DD2">
      <w:pPr>
        <w:rPr>
          <w:rFonts w:ascii="Menlo Regular" w:hAnsi="Menlo Regular" w:cs="Menlo Regular"/>
        </w:rPr>
      </w:pPr>
    </w:p>
    <w:p w14:paraId="62588D6F" w14:textId="77777777" w:rsidR="0091554A" w:rsidRDefault="0091554A" w:rsidP="00F34DD2">
      <w:pPr>
        <w:rPr>
          <w:rFonts w:ascii="Menlo Regular" w:hAnsi="Menlo Regular" w:cs="Menlo Regular"/>
        </w:rPr>
      </w:pPr>
    </w:p>
    <w:p w14:paraId="7A36BED3" w14:textId="77777777" w:rsidR="0091554A" w:rsidRDefault="0091554A" w:rsidP="00F34DD2">
      <w:pPr>
        <w:rPr>
          <w:rFonts w:ascii="Menlo Regular" w:hAnsi="Menlo Regular" w:cs="Menlo Regular"/>
        </w:rPr>
      </w:pPr>
    </w:p>
    <w:p w14:paraId="5E8386DB" w14:textId="77777777" w:rsidR="0091554A" w:rsidRDefault="0091554A" w:rsidP="00F34DD2">
      <w:pPr>
        <w:rPr>
          <w:rFonts w:ascii="Menlo Regular" w:hAnsi="Menlo Regular" w:cs="Menlo Regular"/>
        </w:rPr>
      </w:pPr>
    </w:p>
    <w:p w14:paraId="68000F7C" w14:textId="068AB66E" w:rsidR="005B6531" w:rsidRDefault="005B6531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2</w:t>
      </w:r>
    </w:p>
    <w:p w14:paraId="655EF285" w14:textId="61324703" w:rsidR="005B6531" w:rsidRDefault="00400D1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128552D6" w14:textId="77777777" w:rsidR="005B6531" w:rsidRDefault="005B6531" w:rsidP="00F34DD2">
      <w:pPr>
        <w:rPr>
          <w:rFonts w:ascii="Menlo Regular" w:hAnsi="Menlo Regular" w:cs="Menlo Regular"/>
        </w:rPr>
      </w:pPr>
    </w:p>
    <w:p w14:paraId="1FC78A0D" w14:textId="7EF3F008" w:rsidR="005B6531" w:rsidRDefault="00A02E59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inline distT="0" distB="0" distL="0" distR="0" wp14:anchorId="195F2ADE" wp14:editId="01AB46AF">
            <wp:extent cx="5975545" cy="597364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5" cy="59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D1F0" w14:textId="77777777" w:rsidR="005B6531" w:rsidRDefault="005B6531" w:rsidP="00F34DD2">
      <w:pPr>
        <w:rPr>
          <w:rFonts w:ascii="Menlo Regular" w:hAnsi="Menlo Regular" w:cs="Menlo Regular"/>
        </w:rPr>
      </w:pPr>
    </w:p>
    <w:p w14:paraId="580DCD63" w14:textId="77777777" w:rsidR="005B6531" w:rsidRDefault="005B6531" w:rsidP="00F34DD2">
      <w:pPr>
        <w:rPr>
          <w:rFonts w:ascii="Menlo Regular" w:hAnsi="Menlo Regular" w:cs="Menlo Regular"/>
        </w:rPr>
      </w:pPr>
    </w:p>
    <w:p w14:paraId="248D29B4" w14:textId="77777777" w:rsidR="005B6531" w:rsidRDefault="005B6531" w:rsidP="00F34DD2">
      <w:pPr>
        <w:rPr>
          <w:rFonts w:ascii="Menlo Regular" w:hAnsi="Menlo Regular" w:cs="Menlo Regular"/>
        </w:rPr>
      </w:pPr>
    </w:p>
    <w:p w14:paraId="5685B6F4" w14:textId="77777777" w:rsidR="005B6531" w:rsidRDefault="005B6531" w:rsidP="00F34DD2">
      <w:pPr>
        <w:rPr>
          <w:rFonts w:ascii="Menlo Regular" w:hAnsi="Menlo Regular" w:cs="Menlo Regular"/>
        </w:rPr>
      </w:pPr>
    </w:p>
    <w:p w14:paraId="65760013" w14:textId="77777777" w:rsidR="00A02E59" w:rsidRDefault="00A02E59" w:rsidP="00F34DD2">
      <w:pPr>
        <w:rPr>
          <w:rFonts w:ascii="Menlo Regular" w:hAnsi="Menlo Regular" w:cs="Menlo Regular"/>
        </w:rPr>
      </w:pPr>
    </w:p>
    <w:p w14:paraId="61616F74" w14:textId="77777777" w:rsidR="00F34DD2" w:rsidRDefault="00F34DD2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3</w:t>
      </w:r>
    </w:p>
    <w:p w14:paraId="323F9EB4" w14:textId="215BFFFA" w:rsidR="00133C69" w:rsidRDefault="00400D1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io.php</w:t>
      </w:r>
    </w:p>
    <w:p w14:paraId="4DB81F27" w14:textId="54F89AC2" w:rsidR="00133C69" w:rsidRDefault="00133C69" w:rsidP="00F34DD2">
      <w:pPr>
        <w:rPr>
          <w:rFonts w:ascii="Menlo Regular" w:hAnsi="Menlo Regular" w:cs="Menlo Regular"/>
        </w:rPr>
      </w:pPr>
    </w:p>
    <w:p w14:paraId="71FDA9B0" w14:textId="351D980C" w:rsidR="00F34DD2" w:rsidRDefault="0032076A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6ECA599C" wp14:editId="41669C2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943600" cy="59874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A7B66" w14:textId="541141FE" w:rsidR="005B6531" w:rsidRDefault="005B6531" w:rsidP="00F34DD2">
      <w:pPr>
        <w:rPr>
          <w:rFonts w:ascii="Menlo Regular" w:hAnsi="Menlo Regular" w:cs="Menlo Regular"/>
        </w:rPr>
      </w:pPr>
    </w:p>
    <w:p w14:paraId="29DCCE39" w14:textId="77777777" w:rsidR="005B6531" w:rsidRDefault="005B6531" w:rsidP="00F34DD2">
      <w:pPr>
        <w:rPr>
          <w:rFonts w:ascii="Menlo Regular" w:hAnsi="Menlo Regular" w:cs="Menlo Regular"/>
        </w:rPr>
      </w:pPr>
    </w:p>
    <w:p w14:paraId="16E03634" w14:textId="77777777" w:rsidR="005B6531" w:rsidRDefault="005B6531" w:rsidP="00F34DD2">
      <w:pPr>
        <w:rPr>
          <w:rFonts w:ascii="Menlo Regular" w:hAnsi="Menlo Regular" w:cs="Menlo Regular"/>
        </w:rPr>
      </w:pPr>
    </w:p>
    <w:p w14:paraId="328C2609" w14:textId="381E65D3" w:rsidR="005B6531" w:rsidRDefault="005B6531" w:rsidP="00F34DD2">
      <w:pPr>
        <w:rPr>
          <w:rFonts w:ascii="Menlo Regular" w:hAnsi="Menlo Regular" w:cs="Menlo Regular"/>
        </w:rPr>
      </w:pPr>
    </w:p>
    <w:p w14:paraId="459BE323" w14:textId="77777777" w:rsidR="005B6531" w:rsidRDefault="005B6531" w:rsidP="00F34DD2">
      <w:pPr>
        <w:rPr>
          <w:rFonts w:ascii="Menlo Regular" w:hAnsi="Menlo Regular" w:cs="Menlo Regular"/>
        </w:rPr>
      </w:pPr>
    </w:p>
    <w:p w14:paraId="08659494" w14:textId="77777777" w:rsidR="005B6531" w:rsidRDefault="005B6531" w:rsidP="00F34DD2">
      <w:pPr>
        <w:rPr>
          <w:rFonts w:ascii="Menlo Regular" w:hAnsi="Menlo Regular" w:cs="Menlo Regular"/>
        </w:rPr>
      </w:pPr>
    </w:p>
    <w:p w14:paraId="3C01A398" w14:textId="77777777" w:rsidR="005B6531" w:rsidRDefault="005B6531" w:rsidP="00F34DD2">
      <w:pPr>
        <w:rPr>
          <w:rFonts w:ascii="Menlo Regular" w:hAnsi="Menlo Regular" w:cs="Menlo Regular"/>
        </w:rPr>
      </w:pPr>
    </w:p>
    <w:p w14:paraId="25EDD00B" w14:textId="77777777" w:rsidR="005B6531" w:rsidRDefault="005B6531" w:rsidP="00F34DD2">
      <w:pPr>
        <w:rPr>
          <w:rFonts w:ascii="Menlo Regular" w:hAnsi="Menlo Regular" w:cs="Menlo Regular"/>
        </w:rPr>
      </w:pPr>
    </w:p>
    <w:p w14:paraId="2F52F6F6" w14:textId="77777777" w:rsidR="005B6531" w:rsidRDefault="005B6531" w:rsidP="00F34DD2">
      <w:pPr>
        <w:rPr>
          <w:rFonts w:ascii="Menlo Regular" w:hAnsi="Menlo Regular" w:cs="Menlo Regular"/>
        </w:rPr>
      </w:pPr>
    </w:p>
    <w:p w14:paraId="1CD9015A" w14:textId="77777777" w:rsidR="005B6531" w:rsidRDefault="005B6531" w:rsidP="00F34DD2">
      <w:pPr>
        <w:rPr>
          <w:rFonts w:ascii="Menlo Regular" w:hAnsi="Menlo Regular" w:cs="Menlo Regular"/>
        </w:rPr>
      </w:pPr>
    </w:p>
    <w:p w14:paraId="4C15A632" w14:textId="77777777" w:rsidR="005B6531" w:rsidRDefault="005B6531" w:rsidP="00F34DD2">
      <w:pPr>
        <w:rPr>
          <w:rFonts w:ascii="Menlo Regular" w:hAnsi="Menlo Regular" w:cs="Menlo Regular"/>
        </w:rPr>
      </w:pPr>
    </w:p>
    <w:p w14:paraId="7595B775" w14:textId="77777777" w:rsidR="005B6531" w:rsidRDefault="005B6531" w:rsidP="00F34DD2">
      <w:pPr>
        <w:rPr>
          <w:rFonts w:ascii="Menlo Regular" w:hAnsi="Menlo Regular" w:cs="Menlo Regular"/>
        </w:rPr>
      </w:pPr>
    </w:p>
    <w:p w14:paraId="0BAC07E8" w14:textId="77777777" w:rsidR="005B6531" w:rsidRDefault="005B6531" w:rsidP="00F34DD2">
      <w:pPr>
        <w:rPr>
          <w:rFonts w:ascii="Menlo Regular" w:hAnsi="Menlo Regular" w:cs="Menlo Regular"/>
        </w:rPr>
      </w:pPr>
    </w:p>
    <w:p w14:paraId="61B80142" w14:textId="77777777" w:rsidR="005B6531" w:rsidRDefault="005B6531" w:rsidP="00F34DD2">
      <w:pPr>
        <w:rPr>
          <w:rFonts w:ascii="Menlo Regular" w:hAnsi="Menlo Regular" w:cs="Menlo Regular"/>
        </w:rPr>
      </w:pPr>
    </w:p>
    <w:p w14:paraId="6B1520BC" w14:textId="77777777" w:rsidR="005B6531" w:rsidRDefault="005B6531" w:rsidP="00F34DD2">
      <w:pPr>
        <w:rPr>
          <w:rFonts w:ascii="Menlo Regular" w:hAnsi="Menlo Regular" w:cs="Menlo Regular"/>
        </w:rPr>
      </w:pPr>
    </w:p>
    <w:p w14:paraId="2495AB62" w14:textId="77777777" w:rsidR="005B6531" w:rsidRDefault="005B6531" w:rsidP="00F34DD2">
      <w:pPr>
        <w:rPr>
          <w:rFonts w:ascii="Menlo Regular" w:hAnsi="Menlo Regular" w:cs="Menlo Regular"/>
        </w:rPr>
      </w:pPr>
    </w:p>
    <w:p w14:paraId="1CDC9569" w14:textId="77777777" w:rsidR="005B6531" w:rsidRDefault="005B6531" w:rsidP="00F34DD2">
      <w:pPr>
        <w:rPr>
          <w:rFonts w:ascii="Menlo Regular" w:hAnsi="Menlo Regular" w:cs="Menlo Regular"/>
        </w:rPr>
      </w:pPr>
    </w:p>
    <w:p w14:paraId="555CA992" w14:textId="77777777" w:rsidR="005B6531" w:rsidRDefault="005B6531" w:rsidP="00F34DD2">
      <w:pPr>
        <w:rPr>
          <w:rFonts w:ascii="Menlo Regular" w:hAnsi="Menlo Regular" w:cs="Menlo Regular"/>
        </w:rPr>
      </w:pPr>
    </w:p>
    <w:p w14:paraId="5EE22A5E" w14:textId="77777777" w:rsidR="005B6531" w:rsidRDefault="005B6531" w:rsidP="00F34DD2">
      <w:pPr>
        <w:rPr>
          <w:rFonts w:ascii="Menlo Regular" w:hAnsi="Menlo Regular" w:cs="Menlo Regular"/>
        </w:rPr>
      </w:pPr>
    </w:p>
    <w:p w14:paraId="25803A4E" w14:textId="77777777" w:rsidR="005B6531" w:rsidRDefault="005B6531" w:rsidP="00F34DD2">
      <w:pPr>
        <w:rPr>
          <w:rFonts w:ascii="Menlo Regular" w:hAnsi="Menlo Regular" w:cs="Menlo Regular"/>
        </w:rPr>
      </w:pPr>
    </w:p>
    <w:p w14:paraId="43499A3A" w14:textId="77777777" w:rsidR="005B6531" w:rsidRDefault="005B6531" w:rsidP="00F34DD2">
      <w:pPr>
        <w:rPr>
          <w:rFonts w:ascii="Menlo Regular" w:hAnsi="Menlo Regular" w:cs="Menlo Regular"/>
        </w:rPr>
      </w:pPr>
    </w:p>
    <w:p w14:paraId="79AE7F61" w14:textId="77777777" w:rsidR="005B6531" w:rsidRDefault="005B6531" w:rsidP="00F34DD2">
      <w:pPr>
        <w:rPr>
          <w:rFonts w:ascii="Menlo Regular" w:hAnsi="Menlo Regular" w:cs="Menlo Regular"/>
        </w:rPr>
      </w:pPr>
    </w:p>
    <w:p w14:paraId="3659A40D" w14:textId="77777777" w:rsidR="005B6531" w:rsidRDefault="005B6531" w:rsidP="00F34DD2">
      <w:pPr>
        <w:rPr>
          <w:rFonts w:ascii="Menlo Regular" w:hAnsi="Menlo Regular" w:cs="Menlo Regular"/>
        </w:rPr>
      </w:pPr>
    </w:p>
    <w:p w14:paraId="27F74B49" w14:textId="77777777" w:rsidR="005B6531" w:rsidRDefault="005B6531" w:rsidP="00F34DD2">
      <w:pPr>
        <w:rPr>
          <w:rFonts w:ascii="Menlo Regular" w:hAnsi="Menlo Regular" w:cs="Menlo Regular"/>
        </w:rPr>
      </w:pPr>
    </w:p>
    <w:p w14:paraId="550FEAB6" w14:textId="77777777" w:rsidR="005B6531" w:rsidRDefault="005B6531" w:rsidP="00F34DD2">
      <w:pPr>
        <w:rPr>
          <w:rFonts w:ascii="Menlo Regular" w:hAnsi="Menlo Regular" w:cs="Menlo Regular"/>
        </w:rPr>
      </w:pPr>
    </w:p>
    <w:p w14:paraId="5EAC34FD" w14:textId="77777777" w:rsidR="005B6531" w:rsidRDefault="005B6531" w:rsidP="00F34DD2">
      <w:pPr>
        <w:rPr>
          <w:rFonts w:ascii="Menlo Regular" w:hAnsi="Menlo Regular" w:cs="Menlo Regular"/>
        </w:rPr>
      </w:pPr>
    </w:p>
    <w:p w14:paraId="0F79A4D5" w14:textId="68B7E0E3" w:rsidR="005B6531" w:rsidRDefault="005B6531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Test Results 3</w:t>
      </w:r>
    </w:p>
    <w:p w14:paraId="48B52777" w14:textId="62646569" w:rsidR="005B6531" w:rsidRDefault="00400D13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cpu.php</w:t>
      </w:r>
    </w:p>
    <w:p w14:paraId="713B4A71" w14:textId="417BCDAC" w:rsidR="005B6531" w:rsidRDefault="005B6531" w:rsidP="00F34DD2">
      <w:pPr>
        <w:rPr>
          <w:rFonts w:ascii="Menlo Regular" w:hAnsi="Menlo Regular" w:cs="Menlo Regular"/>
        </w:rPr>
      </w:pPr>
    </w:p>
    <w:p w14:paraId="0AA3B310" w14:textId="458E25FC" w:rsidR="005B6531" w:rsidRDefault="00B466CB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2FE5DCD7" wp14:editId="795420F7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5943600" cy="5973445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91067" w14:textId="77777777" w:rsidR="005B6531" w:rsidRDefault="005B6531" w:rsidP="00F34DD2">
      <w:pPr>
        <w:rPr>
          <w:rFonts w:ascii="Menlo Regular" w:hAnsi="Menlo Regular" w:cs="Menlo Regular"/>
        </w:rPr>
      </w:pPr>
    </w:p>
    <w:p w14:paraId="6D9723F8" w14:textId="77777777" w:rsidR="005B6531" w:rsidRDefault="005B6531" w:rsidP="00F34DD2">
      <w:pPr>
        <w:rPr>
          <w:rFonts w:ascii="Menlo Regular" w:hAnsi="Menlo Regular" w:cs="Menlo Regular"/>
        </w:rPr>
      </w:pPr>
    </w:p>
    <w:p w14:paraId="5A4BD827" w14:textId="09E80D14" w:rsidR="005B6531" w:rsidRDefault="005B6531" w:rsidP="00F34DD2">
      <w:pPr>
        <w:rPr>
          <w:rFonts w:ascii="Menlo Regular" w:hAnsi="Menlo Regular" w:cs="Menlo Regular"/>
        </w:rPr>
      </w:pPr>
    </w:p>
    <w:p w14:paraId="2AB04223" w14:textId="77777777" w:rsidR="005B6531" w:rsidRDefault="005B6531" w:rsidP="00F34DD2">
      <w:pPr>
        <w:rPr>
          <w:rFonts w:ascii="Menlo Regular" w:hAnsi="Menlo Regular" w:cs="Menlo Regular"/>
        </w:rPr>
      </w:pPr>
    </w:p>
    <w:p w14:paraId="62EA69C4" w14:textId="77777777" w:rsidR="0032076A" w:rsidRDefault="0032076A" w:rsidP="00E85D39">
      <w:pPr>
        <w:rPr>
          <w:rFonts w:ascii="Menlo Regular" w:hAnsi="Menlo Regular" w:cs="Menlo Regular"/>
        </w:rPr>
      </w:pPr>
    </w:p>
    <w:p w14:paraId="0C11D08A" w14:textId="77777777" w:rsidR="00B466CB" w:rsidRDefault="00B466CB" w:rsidP="00E85D39">
      <w:pPr>
        <w:rPr>
          <w:rFonts w:ascii="Menlo Regular" w:hAnsi="Menlo Regular" w:cs="Menlo Regular"/>
        </w:rPr>
      </w:pPr>
    </w:p>
    <w:p w14:paraId="2279E5D9" w14:textId="77777777" w:rsidR="00B466CB" w:rsidRDefault="00B466CB" w:rsidP="00E85D39">
      <w:pPr>
        <w:rPr>
          <w:rFonts w:ascii="Menlo Regular" w:hAnsi="Menlo Regular" w:cs="Menlo Regular"/>
        </w:rPr>
      </w:pPr>
    </w:p>
    <w:p w14:paraId="397373A6" w14:textId="77777777" w:rsidR="00B466CB" w:rsidRDefault="00B466CB" w:rsidP="00E85D39">
      <w:pPr>
        <w:rPr>
          <w:rFonts w:ascii="Menlo Regular" w:hAnsi="Menlo Regular" w:cs="Menlo Regular"/>
        </w:rPr>
      </w:pPr>
    </w:p>
    <w:p w14:paraId="1D287B87" w14:textId="77777777" w:rsidR="00B466CB" w:rsidRDefault="00B466CB" w:rsidP="00E85D39">
      <w:pPr>
        <w:rPr>
          <w:rFonts w:ascii="Menlo Regular" w:hAnsi="Menlo Regular" w:cs="Menlo Regular"/>
        </w:rPr>
      </w:pPr>
    </w:p>
    <w:p w14:paraId="3517A3D0" w14:textId="77777777" w:rsidR="00B466CB" w:rsidRDefault="00B466CB" w:rsidP="00E85D39">
      <w:pPr>
        <w:rPr>
          <w:rFonts w:ascii="Menlo Regular" w:hAnsi="Menlo Regular" w:cs="Menlo Regular"/>
        </w:rPr>
      </w:pPr>
    </w:p>
    <w:p w14:paraId="66F43E1F" w14:textId="77777777" w:rsidR="00B466CB" w:rsidRDefault="00B466CB" w:rsidP="00E85D39">
      <w:pPr>
        <w:rPr>
          <w:rFonts w:ascii="Menlo Regular" w:hAnsi="Menlo Regular" w:cs="Menlo Regular"/>
        </w:rPr>
      </w:pPr>
    </w:p>
    <w:p w14:paraId="43002A1E" w14:textId="77777777" w:rsidR="00B466CB" w:rsidRDefault="00B466CB" w:rsidP="00E85D39">
      <w:pPr>
        <w:rPr>
          <w:rFonts w:ascii="Menlo Regular" w:hAnsi="Menlo Regular" w:cs="Menlo Regular"/>
        </w:rPr>
      </w:pPr>
    </w:p>
    <w:p w14:paraId="785C883A" w14:textId="77777777" w:rsidR="00B466CB" w:rsidRDefault="00B466CB" w:rsidP="00E85D39">
      <w:pPr>
        <w:rPr>
          <w:rFonts w:ascii="Menlo Regular" w:hAnsi="Menlo Regular" w:cs="Menlo Regular"/>
        </w:rPr>
      </w:pPr>
    </w:p>
    <w:p w14:paraId="10E31647" w14:textId="77777777" w:rsidR="00B466CB" w:rsidRDefault="00B466CB" w:rsidP="00E85D39">
      <w:pPr>
        <w:rPr>
          <w:rFonts w:ascii="Menlo Regular" w:hAnsi="Menlo Regular" w:cs="Menlo Regular"/>
        </w:rPr>
      </w:pPr>
    </w:p>
    <w:p w14:paraId="72DA6959" w14:textId="77777777" w:rsidR="00B466CB" w:rsidRDefault="00B466CB" w:rsidP="00E85D39">
      <w:pPr>
        <w:rPr>
          <w:rFonts w:ascii="Menlo Regular" w:hAnsi="Menlo Regular" w:cs="Menlo Regular"/>
        </w:rPr>
      </w:pPr>
    </w:p>
    <w:p w14:paraId="40086714" w14:textId="77777777" w:rsidR="00B466CB" w:rsidRDefault="00B466CB" w:rsidP="00E85D39">
      <w:pPr>
        <w:rPr>
          <w:rFonts w:ascii="Menlo Regular" w:hAnsi="Menlo Regular" w:cs="Menlo Regular"/>
        </w:rPr>
      </w:pPr>
    </w:p>
    <w:p w14:paraId="1D674BE6" w14:textId="77777777" w:rsidR="00B466CB" w:rsidRDefault="00B466CB" w:rsidP="00E85D39">
      <w:pPr>
        <w:rPr>
          <w:rFonts w:ascii="Menlo Regular" w:hAnsi="Menlo Regular" w:cs="Menlo Regular"/>
        </w:rPr>
      </w:pPr>
    </w:p>
    <w:p w14:paraId="1ED78408" w14:textId="77777777" w:rsidR="00B466CB" w:rsidRDefault="00B466CB" w:rsidP="00E85D39">
      <w:pPr>
        <w:rPr>
          <w:rFonts w:ascii="Menlo Regular" w:hAnsi="Menlo Regular" w:cs="Menlo Regular"/>
        </w:rPr>
      </w:pPr>
    </w:p>
    <w:p w14:paraId="4CF0F9B4" w14:textId="77777777" w:rsidR="00B466CB" w:rsidRDefault="00B466CB" w:rsidP="00E85D39">
      <w:pPr>
        <w:rPr>
          <w:rFonts w:ascii="Menlo Regular" w:hAnsi="Menlo Regular" w:cs="Menlo Regular"/>
        </w:rPr>
      </w:pPr>
    </w:p>
    <w:p w14:paraId="53A83D37" w14:textId="77777777" w:rsidR="00B466CB" w:rsidRDefault="00B466CB" w:rsidP="00E85D39">
      <w:pPr>
        <w:rPr>
          <w:rFonts w:ascii="Menlo Regular" w:hAnsi="Menlo Regular" w:cs="Menlo Regular"/>
        </w:rPr>
      </w:pPr>
    </w:p>
    <w:p w14:paraId="7841441D" w14:textId="77777777" w:rsidR="00B466CB" w:rsidRDefault="00B466CB" w:rsidP="00E85D39">
      <w:pPr>
        <w:rPr>
          <w:rFonts w:ascii="Menlo Regular" w:hAnsi="Menlo Regular" w:cs="Menlo Regular"/>
        </w:rPr>
      </w:pPr>
    </w:p>
    <w:p w14:paraId="7ADF0444" w14:textId="77777777" w:rsidR="00B466CB" w:rsidRDefault="00B466CB" w:rsidP="00E85D39">
      <w:pPr>
        <w:rPr>
          <w:rFonts w:ascii="Menlo Regular" w:hAnsi="Menlo Regular" w:cs="Menlo Regular"/>
        </w:rPr>
      </w:pPr>
    </w:p>
    <w:p w14:paraId="58B3AF18" w14:textId="77777777" w:rsidR="00B466CB" w:rsidRDefault="00B466CB" w:rsidP="00E85D39">
      <w:pPr>
        <w:rPr>
          <w:rFonts w:ascii="Menlo Regular" w:hAnsi="Menlo Regular" w:cs="Menlo Regular"/>
        </w:rPr>
      </w:pPr>
    </w:p>
    <w:p w14:paraId="00511872" w14:textId="77777777" w:rsidR="00B466CB" w:rsidRDefault="00B466CB" w:rsidP="00E85D39">
      <w:pPr>
        <w:rPr>
          <w:rFonts w:ascii="Menlo Regular" w:hAnsi="Menlo Regular" w:cs="Menlo Regular"/>
        </w:rPr>
      </w:pPr>
    </w:p>
    <w:p w14:paraId="42237008" w14:textId="77777777" w:rsidR="00B466CB" w:rsidRDefault="00B466CB" w:rsidP="00E85D39">
      <w:pPr>
        <w:rPr>
          <w:rFonts w:ascii="Menlo Regular" w:hAnsi="Menlo Regular" w:cs="Menlo Regular"/>
        </w:rPr>
      </w:pPr>
    </w:p>
    <w:p w14:paraId="648DB999" w14:textId="77777777" w:rsidR="00B466CB" w:rsidRDefault="00B466CB" w:rsidP="00E85D39">
      <w:pPr>
        <w:rPr>
          <w:rFonts w:ascii="Menlo Regular" w:hAnsi="Menlo Regular" w:cs="Menlo Regular"/>
        </w:rPr>
      </w:pPr>
    </w:p>
    <w:p w14:paraId="0CEC808B" w14:textId="77777777" w:rsidR="00E85D39" w:rsidRPr="00657DC6" w:rsidRDefault="00E85D39" w:rsidP="00E85D3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Based off the above tests the following results were received:</w:t>
      </w:r>
    </w:p>
    <w:tbl>
      <w:tblPr>
        <w:tblW w:w="6300" w:type="dxa"/>
        <w:tblLook w:val="04A0" w:firstRow="1" w:lastRow="0" w:firstColumn="1" w:lastColumn="0" w:noHBand="0" w:noVBand="1"/>
      </w:tblPr>
      <w:tblGrid>
        <w:gridCol w:w="2789"/>
        <w:gridCol w:w="747"/>
        <w:gridCol w:w="747"/>
        <w:gridCol w:w="747"/>
        <w:gridCol w:w="1270"/>
      </w:tblGrid>
      <w:tr w:rsidR="00E85D39" w:rsidRPr="00775E95" w14:paraId="332FCF63" w14:textId="77777777" w:rsidTr="00FB7EB0">
        <w:trPr>
          <w:trHeight w:val="300"/>
        </w:trPr>
        <w:tc>
          <w:tcPr>
            <w:tcW w:w="6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C1934" w14:textId="77777777" w:rsidR="00E85D39" w:rsidRPr="00775E95" w:rsidRDefault="00E85D39" w:rsidP="00FB7EB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All Times Are In Seconds ..</w:t>
            </w:r>
          </w:p>
        </w:tc>
      </w:tr>
      <w:tr w:rsidR="00E85D39" w:rsidRPr="00775E95" w14:paraId="553E7209" w14:textId="77777777" w:rsidTr="00FB7EB0">
        <w:trPr>
          <w:trHeight w:val="300"/>
        </w:trPr>
        <w:tc>
          <w:tcPr>
            <w:tcW w:w="2789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4C33C73B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Figure</w:t>
            </w:r>
          </w:p>
        </w:tc>
        <w:tc>
          <w:tcPr>
            <w:tcW w:w="747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796EFA19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Test 1</w:t>
            </w:r>
          </w:p>
        </w:tc>
        <w:tc>
          <w:tcPr>
            <w:tcW w:w="747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317D7EDA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 xml:space="preserve">Test 2 </w:t>
            </w:r>
          </w:p>
        </w:tc>
        <w:tc>
          <w:tcPr>
            <w:tcW w:w="747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000000" w:fill="000000"/>
            <w:noWrap/>
            <w:vAlign w:val="bottom"/>
            <w:hideMark/>
          </w:tcPr>
          <w:p w14:paraId="36784F15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Test 3</w:t>
            </w:r>
          </w:p>
        </w:tc>
        <w:tc>
          <w:tcPr>
            <w:tcW w:w="127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14:paraId="407EA2F5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b/>
                <w:bCs/>
                <w:color w:val="FFFFFF"/>
                <w:lang w:val="en-AU" w:eastAsia="en-AU"/>
              </w:rPr>
              <w:t>Average</w:t>
            </w:r>
          </w:p>
        </w:tc>
      </w:tr>
      <w:tr w:rsidR="00E85D39" w:rsidRPr="00775E95" w14:paraId="7FBB062A" w14:textId="77777777" w:rsidTr="00FB7EB0">
        <w:trPr>
          <w:trHeight w:val="300"/>
        </w:trPr>
        <w:tc>
          <w:tcPr>
            <w:tcW w:w="278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57A9A5B9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Time Taken for io.php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22479DF9" w14:textId="7783B4F4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139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30842549" w14:textId="12C1F359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139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58973477" w14:textId="098BDC87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139</w:t>
            </w:r>
          </w:p>
        </w:tc>
        <w:tc>
          <w:tcPr>
            <w:tcW w:w="1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vAlign w:val="bottom"/>
            <w:hideMark/>
          </w:tcPr>
          <w:p w14:paraId="3BC495FE" w14:textId="5597E9A7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139</w:t>
            </w:r>
          </w:p>
        </w:tc>
      </w:tr>
      <w:tr w:rsidR="00E85D39" w:rsidRPr="00775E95" w14:paraId="44D623E2" w14:textId="77777777" w:rsidTr="00FB7EB0">
        <w:trPr>
          <w:trHeight w:val="300"/>
        </w:trPr>
        <w:tc>
          <w:tcPr>
            <w:tcW w:w="278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44E871BE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Time Taken for cpu.php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246062DD" w14:textId="3FEB97DD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107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20BD6DC9" w14:textId="4C2DDE37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108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vAlign w:val="bottom"/>
            <w:hideMark/>
          </w:tcPr>
          <w:p w14:paraId="1E298606" w14:textId="16B2B129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108</w:t>
            </w:r>
          </w:p>
        </w:tc>
        <w:tc>
          <w:tcPr>
            <w:tcW w:w="1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vAlign w:val="bottom"/>
            <w:hideMark/>
          </w:tcPr>
          <w:p w14:paraId="3A074B07" w14:textId="604328D1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107.66667</w:t>
            </w:r>
          </w:p>
        </w:tc>
      </w:tr>
      <w:tr w:rsidR="00E85D39" w:rsidRPr="00775E95" w14:paraId="49674BBA" w14:textId="77777777" w:rsidTr="00FB7EB0">
        <w:trPr>
          <w:trHeight w:val="315"/>
        </w:trPr>
        <w:tc>
          <w:tcPr>
            <w:tcW w:w="2789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662B74DC" w14:textId="77777777" w:rsidR="00E85D39" w:rsidRPr="00775E95" w:rsidRDefault="00E85D39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  <w:r w:rsidRPr="00775E95"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>Final Number Used</w:t>
            </w:r>
            <w:r>
              <w:rPr>
                <w:rFonts w:ascii="Calibri" w:eastAsia="Times New Roman" w:hAnsi="Calibri" w:cs="Times New Roman"/>
                <w:color w:val="000000"/>
                <w:lang w:val="en-AU" w:eastAsia="en-AU"/>
              </w:rPr>
              <w:t xml:space="preserve"> (just average)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2C2EFB02" w14:textId="77777777" w:rsidR="00E85D39" w:rsidRPr="00775E95" w:rsidRDefault="00E85D39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21604276" w14:textId="77777777" w:rsidR="00E85D39" w:rsidRPr="00775E95" w:rsidRDefault="00E85D39" w:rsidP="00FB7EB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6A6A6" w:fill="A6A6A6"/>
            <w:noWrap/>
            <w:vAlign w:val="bottom"/>
            <w:hideMark/>
          </w:tcPr>
          <w:p w14:paraId="04E26E54" w14:textId="77777777" w:rsidR="00E85D39" w:rsidRPr="00775E95" w:rsidRDefault="00E85D39" w:rsidP="00FB7EB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val="en-AU" w:eastAsia="en-AU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FFFFFF"/>
              <w:bottom w:val="double" w:sz="6" w:space="0" w:color="auto"/>
              <w:right w:val="nil"/>
            </w:tcBorders>
            <w:shd w:val="clear" w:color="A6A6A6" w:fill="A6A6A6"/>
            <w:noWrap/>
            <w:vAlign w:val="bottom"/>
            <w:hideMark/>
          </w:tcPr>
          <w:p w14:paraId="7DAF4E99" w14:textId="0B81B93D" w:rsidR="00E85D39" w:rsidRPr="00775E95" w:rsidRDefault="00FB7EB0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val="en-AU" w:eastAsia="en-AU"/>
              </w:rPr>
            </w:pPr>
            <w:r>
              <w:rPr>
                <w:rFonts w:ascii="Calibri" w:eastAsia="Times New Roman" w:hAnsi="Calibri" w:cs="Times New Roman"/>
                <w:color w:val="FF0000"/>
                <w:lang w:val="en-AU" w:eastAsia="en-AU"/>
              </w:rPr>
              <w:t>123.33333</w:t>
            </w:r>
          </w:p>
        </w:tc>
      </w:tr>
      <w:tr w:rsidR="00E85D39" w:rsidRPr="00775E95" w14:paraId="6066CA27" w14:textId="77777777" w:rsidTr="00FB7EB0">
        <w:trPr>
          <w:trHeight w:val="315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FA0F" w14:textId="77777777" w:rsidR="00E85D39" w:rsidRPr="00775E95" w:rsidRDefault="00E85D39" w:rsidP="00FB7E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5E2F8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35EA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E021D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3DD8A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</w:tr>
      <w:tr w:rsidR="00E85D39" w:rsidRPr="00775E95" w14:paraId="6016EACD" w14:textId="77777777" w:rsidTr="00FB7EB0">
        <w:trPr>
          <w:trHeight w:val="315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61DE5" w14:textId="77777777" w:rsidR="00E85D39" w:rsidRPr="00775E95" w:rsidRDefault="00E85D39" w:rsidP="00FB7E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5D155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C5603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C8A68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6960B" w14:textId="77777777" w:rsidR="00E85D39" w:rsidRPr="00775E95" w:rsidRDefault="00E85D39" w:rsidP="00FB7E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AU" w:eastAsia="en-AU"/>
              </w:rPr>
            </w:pPr>
          </w:p>
        </w:tc>
      </w:tr>
    </w:tbl>
    <w:p w14:paraId="6A3AAD43" w14:textId="77777777" w:rsidR="00E85D39" w:rsidRDefault="00E85D39" w:rsidP="00E85D39">
      <w:pPr>
        <w:pStyle w:val="Heading2"/>
        <w:rPr>
          <w:rFonts w:ascii="Menlo Regular" w:hAnsi="Menlo Regular" w:cs="Menlo Regular"/>
          <w:b w:val="0"/>
          <w:sz w:val="22"/>
          <w:szCs w:val="22"/>
        </w:rPr>
      </w:pPr>
    </w:p>
    <w:p w14:paraId="6815C7AB" w14:textId="05B297C9" w:rsidR="00E85D39" w:rsidRDefault="00E85D39" w:rsidP="00E85D39">
      <w:pPr>
        <w:rPr>
          <w:rFonts w:ascii="Menlo Regular" w:hAnsi="Menlo Regular" w:cs="Menlo Regular"/>
        </w:rPr>
      </w:pPr>
      <w:r w:rsidRPr="00657DC6">
        <w:rPr>
          <w:rFonts w:ascii="Menlo Regular" w:hAnsi="Menlo Regular" w:cs="Menlo Regular"/>
        </w:rPr>
        <w:t>So the result for loadfactors</w:t>
      </w:r>
      <w:r>
        <w:rPr>
          <w:rFonts w:ascii="Menlo Regular" w:hAnsi="Menlo Regular" w:cs="Menlo Regular"/>
        </w:rPr>
        <w:t xml:space="preserve"> shown below</w:t>
      </w:r>
      <w:r w:rsidRPr="00657DC6">
        <w:rPr>
          <w:rFonts w:ascii="Menlo Regular" w:hAnsi="Menlo Regular" w:cs="Menlo Regular"/>
        </w:rPr>
        <w:t xml:space="preserve"> was: </w:t>
      </w:r>
      <w:r w:rsidR="00FB7EB0">
        <w:rPr>
          <w:rFonts w:ascii="Menlo Regular" w:hAnsi="Menlo Regular" w:cs="Menlo Regular"/>
        </w:rPr>
        <w:t>123.33 secs</w:t>
      </w:r>
    </w:p>
    <w:p w14:paraId="2699CD47" w14:textId="77777777" w:rsidR="00E85D39" w:rsidRDefault="00E85D39" w:rsidP="00E85D3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A: 1</w:t>
      </w:r>
    </w:p>
    <w:p w14:paraId="7564F4AE" w14:textId="3172A718" w:rsidR="00E85D39" w:rsidRPr="00657DC6" w:rsidRDefault="00AC6520" w:rsidP="00E85D39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B: 5</w:t>
      </w:r>
    </w:p>
    <w:p w14:paraId="1734F3F3" w14:textId="77777777" w:rsidR="00E85D39" w:rsidRDefault="00E85D39" w:rsidP="00F34DD2">
      <w:pPr>
        <w:rPr>
          <w:rFonts w:ascii="Menlo Regular" w:hAnsi="Menlo Regular" w:cs="Menlo Regular"/>
        </w:rPr>
      </w:pPr>
    </w:p>
    <w:p w14:paraId="2B63C6B7" w14:textId="0BEA8C7C" w:rsidR="00F34DD2" w:rsidRDefault="00457969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Final Result: </w:t>
      </w:r>
    </w:p>
    <w:p w14:paraId="401C1AEF" w14:textId="2DA93615" w:rsidR="00457969" w:rsidRDefault="00457969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Based on the above tests, we can deduce that the following loadfactors yield the best performance:</w:t>
      </w:r>
    </w:p>
    <w:p w14:paraId="11420AE9" w14:textId="77777777" w:rsidR="00457969" w:rsidRDefault="00457969" w:rsidP="00F34DD2">
      <w:pPr>
        <w:rPr>
          <w:rFonts w:ascii="Menlo Regular" w:hAnsi="Menlo Regular" w:cs="Menlo Regular"/>
        </w:rPr>
      </w:pPr>
    </w:p>
    <w:p w14:paraId="4F8C8843" w14:textId="52E957A6" w:rsidR="00457969" w:rsidRDefault="00457969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A:</w:t>
      </w:r>
      <w:r w:rsidR="00FB7EB0">
        <w:rPr>
          <w:rFonts w:ascii="Menlo Regular" w:hAnsi="Menlo Regular" w:cs="Menlo Regular"/>
        </w:rPr>
        <w:t xml:space="preserve"> 1</w:t>
      </w:r>
    </w:p>
    <w:p w14:paraId="5D545ADD" w14:textId="5CD465A0" w:rsidR="00457969" w:rsidRDefault="00457969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Web Server B:</w:t>
      </w:r>
      <w:r w:rsidR="00FB7EB0">
        <w:rPr>
          <w:rFonts w:ascii="Menlo Regular" w:hAnsi="Menlo Regular" w:cs="Menlo Regular"/>
        </w:rPr>
        <w:t xml:space="preserve"> 2</w:t>
      </w:r>
    </w:p>
    <w:p w14:paraId="037D6591" w14:textId="3EBFD6E2" w:rsidR="00457969" w:rsidRPr="009C59AC" w:rsidRDefault="00B10FE7" w:rsidP="00F34DD2">
      <w:pPr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Most optimum load factor is the one that gives you the best performance. </w:t>
      </w:r>
    </w:p>
    <w:p w14:paraId="2DCB2509" w14:textId="387D73AD" w:rsidR="00F34DD2" w:rsidRPr="00FB7EB0" w:rsidRDefault="00FB7EB0" w:rsidP="00F34DD2">
      <w:pPr>
        <w:rPr>
          <w:rFonts w:ascii="Menlo Regular" w:hAnsi="Menlo Regular" w:cs="Menlo Regular"/>
        </w:rPr>
      </w:pPr>
      <w:r w:rsidRPr="00FB7EB0">
        <w:rPr>
          <w:rFonts w:ascii="Menlo Regular" w:hAnsi="Menlo Regular" w:cs="Menlo Regular"/>
        </w:rPr>
        <w:t>I would choose</w:t>
      </w:r>
      <w:r>
        <w:rPr>
          <w:rFonts w:ascii="Menlo Regular" w:hAnsi="Menlo Regular" w:cs="Menlo Regular"/>
        </w:rPr>
        <w:t xml:space="preserve"> load factor 1 and 2 as they responded much faster than </w:t>
      </w:r>
      <w:r w:rsidR="00EB3948">
        <w:rPr>
          <w:rFonts w:ascii="Menlo Regular" w:hAnsi="Menlo Regular" w:cs="Menlo Regular"/>
        </w:rPr>
        <w:t xml:space="preserve">1 and 5. </w:t>
      </w:r>
    </w:p>
    <w:p w14:paraId="655899D7" w14:textId="77777777" w:rsidR="00F34DD2" w:rsidRDefault="00F34DD2" w:rsidP="00F34DD2"/>
    <w:p w14:paraId="1038CCE8" w14:textId="05E70AEA" w:rsidR="00F34DD2" w:rsidRPr="00E85D39" w:rsidRDefault="00F34DD2" w:rsidP="009E4A97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  <w:u w:val="single"/>
        </w:rPr>
      </w:pPr>
    </w:p>
    <w:sectPr w:rsidR="00F34DD2" w:rsidRPr="00E85D39" w:rsidSect="00855982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C5086" w14:textId="77777777" w:rsidR="00FB7EB0" w:rsidRDefault="00FB7EB0" w:rsidP="00855982">
      <w:pPr>
        <w:spacing w:after="0" w:line="240" w:lineRule="auto"/>
      </w:pPr>
      <w:r>
        <w:separator/>
      </w:r>
    </w:p>
  </w:endnote>
  <w:endnote w:type="continuationSeparator" w:id="0">
    <w:p w14:paraId="433FA482" w14:textId="77777777" w:rsidR="00FB7EB0" w:rsidRDefault="00FB7EB0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6C2C58" w14:textId="77777777" w:rsidR="00FB7EB0" w:rsidRDefault="00FB7EB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1CA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6B47CD" w14:textId="77777777" w:rsidR="00FB7EB0" w:rsidRDefault="00FB7EB0" w:rsidP="00855982">
      <w:pPr>
        <w:spacing w:after="0" w:line="240" w:lineRule="auto"/>
      </w:pPr>
      <w:r>
        <w:separator/>
      </w:r>
    </w:p>
  </w:footnote>
  <w:footnote w:type="continuationSeparator" w:id="0">
    <w:p w14:paraId="1DD4BF0D" w14:textId="77777777" w:rsidR="00FB7EB0" w:rsidRDefault="00FB7EB0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16D76664"/>
    <w:multiLevelType w:val="hybridMultilevel"/>
    <w:tmpl w:val="8C483C68"/>
    <w:lvl w:ilvl="0" w:tplc="EC62FA4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C13250"/>
    <w:multiLevelType w:val="hybridMultilevel"/>
    <w:tmpl w:val="D4A8E128"/>
    <w:lvl w:ilvl="0" w:tplc="EC62FA4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9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8"/>
  </w:num>
  <w:num w:numId="30">
    <w:abstractNumId w:val="1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24"/>
    <w:rsid w:val="00024D53"/>
    <w:rsid w:val="00027CEE"/>
    <w:rsid w:val="00060643"/>
    <w:rsid w:val="000801F8"/>
    <w:rsid w:val="00090C33"/>
    <w:rsid w:val="000E691A"/>
    <w:rsid w:val="00133C69"/>
    <w:rsid w:val="00191331"/>
    <w:rsid w:val="001973ED"/>
    <w:rsid w:val="001D3A7F"/>
    <w:rsid w:val="001D4362"/>
    <w:rsid w:val="002108E5"/>
    <w:rsid w:val="00247703"/>
    <w:rsid w:val="002F52CE"/>
    <w:rsid w:val="002F7DA1"/>
    <w:rsid w:val="003040EC"/>
    <w:rsid w:val="0032076A"/>
    <w:rsid w:val="00331B6D"/>
    <w:rsid w:val="003A0F24"/>
    <w:rsid w:val="003A1210"/>
    <w:rsid w:val="003A1DFF"/>
    <w:rsid w:val="003E04D8"/>
    <w:rsid w:val="003F7CDF"/>
    <w:rsid w:val="00400D13"/>
    <w:rsid w:val="00457969"/>
    <w:rsid w:val="004A34C9"/>
    <w:rsid w:val="004E15E7"/>
    <w:rsid w:val="004F5586"/>
    <w:rsid w:val="004F740D"/>
    <w:rsid w:val="005B6531"/>
    <w:rsid w:val="005C1EBE"/>
    <w:rsid w:val="00622A8C"/>
    <w:rsid w:val="006513A0"/>
    <w:rsid w:val="00657DC6"/>
    <w:rsid w:val="00657FC9"/>
    <w:rsid w:val="006B29A2"/>
    <w:rsid w:val="007050FB"/>
    <w:rsid w:val="00732C3E"/>
    <w:rsid w:val="007746E2"/>
    <w:rsid w:val="00775E95"/>
    <w:rsid w:val="00775F9D"/>
    <w:rsid w:val="007833A7"/>
    <w:rsid w:val="007C40BE"/>
    <w:rsid w:val="007C66E4"/>
    <w:rsid w:val="00807976"/>
    <w:rsid w:val="0081001C"/>
    <w:rsid w:val="00855982"/>
    <w:rsid w:val="008B793A"/>
    <w:rsid w:val="008D3793"/>
    <w:rsid w:val="008E1CDD"/>
    <w:rsid w:val="0091554A"/>
    <w:rsid w:val="00946B41"/>
    <w:rsid w:val="00996327"/>
    <w:rsid w:val="009C59AC"/>
    <w:rsid w:val="009E4A97"/>
    <w:rsid w:val="00A02E59"/>
    <w:rsid w:val="00A10484"/>
    <w:rsid w:val="00A128A5"/>
    <w:rsid w:val="00A12E49"/>
    <w:rsid w:val="00A40702"/>
    <w:rsid w:val="00A51C4C"/>
    <w:rsid w:val="00A737F5"/>
    <w:rsid w:val="00A83D3B"/>
    <w:rsid w:val="00AA59B4"/>
    <w:rsid w:val="00AC6520"/>
    <w:rsid w:val="00AE32BA"/>
    <w:rsid w:val="00B10FE7"/>
    <w:rsid w:val="00B466CB"/>
    <w:rsid w:val="00B562BE"/>
    <w:rsid w:val="00B66AFA"/>
    <w:rsid w:val="00B86B65"/>
    <w:rsid w:val="00C11CA0"/>
    <w:rsid w:val="00C37BD2"/>
    <w:rsid w:val="00C64122"/>
    <w:rsid w:val="00C80B66"/>
    <w:rsid w:val="00CA209F"/>
    <w:rsid w:val="00CC079E"/>
    <w:rsid w:val="00D169DF"/>
    <w:rsid w:val="00D2122C"/>
    <w:rsid w:val="00D3727A"/>
    <w:rsid w:val="00D43950"/>
    <w:rsid w:val="00D76806"/>
    <w:rsid w:val="00DC7B17"/>
    <w:rsid w:val="00E121E5"/>
    <w:rsid w:val="00E5118C"/>
    <w:rsid w:val="00E522D0"/>
    <w:rsid w:val="00E65838"/>
    <w:rsid w:val="00E85D39"/>
    <w:rsid w:val="00E8625A"/>
    <w:rsid w:val="00EB3948"/>
    <w:rsid w:val="00EC690E"/>
    <w:rsid w:val="00EF4F33"/>
    <w:rsid w:val="00F34DD2"/>
    <w:rsid w:val="00F442E3"/>
    <w:rsid w:val="00F5315A"/>
    <w:rsid w:val="00F96B4D"/>
    <w:rsid w:val="00F97A9A"/>
    <w:rsid w:val="00FB0233"/>
    <w:rsid w:val="00FB4C92"/>
    <w:rsid w:val="00FB7EB0"/>
    <w:rsid w:val="00FC206D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4F6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C37BD2"/>
    <w:pPr>
      <w:ind w:left="720"/>
      <w:contextualSpacing/>
    </w:pPr>
  </w:style>
  <w:style w:type="character" w:customStyle="1" w:styleId="Mention">
    <w:name w:val="Mention"/>
    <w:basedOn w:val="DefaultParagraphFont"/>
    <w:uiPriority w:val="99"/>
    <w:semiHidden/>
    <w:unhideWhenUsed/>
    <w:rsid w:val="00775E95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C37BD2"/>
    <w:pPr>
      <w:ind w:left="720"/>
      <w:contextualSpacing/>
    </w:pPr>
  </w:style>
  <w:style w:type="character" w:customStyle="1" w:styleId="Mention">
    <w:name w:val="Mention"/>
    <w:basedOn w:val="DefaultParagraphFont"/>
    <w:uiPriority w:val="99"/>
    <w:semiHidden/>
    <w:unhideWhenUsed/>
    <w:rsid w:val="00775E9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2998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26885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4970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1059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hitl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F7CB93-2AD1-3B43-AD16-1B3606B3C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\Users\rohitl\AppData\Roaming\Microsoft\Templates\Report design (blank).dotx</Template>
  <TotalTime>186</TotalTime>
  <Pages>19</Pages>
  <Words>790</Words>
  <Characters>4505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Rohit Lakhanpal</dc:creator>
  <cp:lastModifiedBy>Richard Kuoch</cp:lastModifiedBy>
  <cp:revision>76</cp:revision>
  <dcterms:created xsi:type="dcterms:W3CDTF">2017-04-27T11:52:00Z</dcterms:created>
  <dcterms:modified xsi:type="dcterms:W3CDTF">2017-05-29T05:38:00Z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